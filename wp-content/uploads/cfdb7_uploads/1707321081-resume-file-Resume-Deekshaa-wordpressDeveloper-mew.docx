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4924" w:type="pct"/>
        <w:tblInd w:w="142" w:type="dxa"/>
        <w:tblCellMar>
          <w:left w:w="0" w:type="dxa"/>
          <w:bottom w:w="115" w:type="dxa"/>
          <w:right w:w="0" w:type="dxa"/>
        </w:tblCellMar>
        <w:tblLook w:val="04A0"/>
      </w:tblPr>
      <w:tblGrid>
        <w:gridCol w:w="9218"/>
      </w:tblGrid>
      <w:tr w:rsidR="00692703" w:rsidRPr="00CF1A49" w:rsidTr="003A35C8">
        <w:trPr>
          <w:trHeight w:hRule="exact" w:val="1800"/>
        </w:trPr>
        <w:tc>
          <w:tcPr>
            <w:tcW w:w="9218" w:type="dxa"/>
            <w:tcMar>
              <w:top w:w="0" w:type="dxa"/>
              <w:bottom w:w="0" w:type="dxa"/>
            </w:tcMar>
          </w:tcPr>
          <w:p w:rsidR="00D75BC2" w:rsidRDefault="00D75BC2" w:rsidP="00136A79">
            <w:pPr>
              <w:pStyle w:val="ContactInfo"/>
              <w:contextualSpacing w:val="0"/>
              <w:rPr>
                <w:rFonts w:ascii="Cambria" w:eastAsia="Cambria" w:hAnsi="Cambria" w:cs="Cambria"/>
                <w:b/>
                <w:sz w:val="56"/>
                <w:szCs w:val="56"/>
              </w:rPr>
            </w:pPr>
            <w:proofErr w:type="spellStart"/>
            <w:r>
              <w:rPr>
                <w:rFonts w:ascii="Cambria" w:eastAsia="Cambria" w:hAnsi="Cambria" w:cs="Cambria"/>
                <w:b/>
                <w:sz w:val="56"/>
                <w:szCs w:val="56"/>
              </w:rPr>
              <w:t>Deekshaa</w:t>
            </w:r>
            <w:proofErr w:type="spellEnd"/>
            <w:r>
              <w:rPr>
                <w:rFonts w:ascii="Cambria" w:eastAsia="Cambria" w:hAnsi="Cambria" w:cs="Cambria"/>
                <w:b/>
                <w:sz w:val="56"/>
                <w:szCs w:val="56"/>
              </w:rPr>
              <w:t xml:space="preserve"> Singh </w:t>
            </w:r>
            <w:proofErr w:type="spellStart"/>
            <w:r>
              <w:rPr>
                <w:rFonts w:ascii="Cambria" w:eastAsia="Cambria" w:hAnsi="Cambria" w:cs="Cambria"/>
                <w:b/>
                <w:sz w:val="56"/>
                <w:szCs w:val="56"/>
              </w:rPr>
              <w:t>Chauhan</w:t>
            </w:r>
            <w:proofErr w:type="spellEnd"/>
          </w:p>
          <w:p w:rsidR="00692703" w:rsidRPr="00CF1A49" w:rsidRDefault="00FC311A" w:rsidP="00913946">
            <w:pPr>
              <w:pStyle w:val="ContactInfo"/>
              <w:contextualSpacing w:val="0"/>
            </w:pPr>
            <w:sdt>
              <w:sdtPr>
                <w:alias w:val="Enter phone:"/>
                <w:tag w:val="Enter phone:"/>
                <w:id w:val="-1993482697"/>
                <w:placeholder>
                  <w:docPart w:val="9DAAAC4B552E4F95B466DC0115D06012"/>
                </w:placeholder>
                <w:temporary/>
                <w:showingPlcHdr/>
              </w:sdtPr>
              <w:sdtContent>
                <w:r w:rsidR="00C57FC6" w:rsidRPr="00CF1A49">
                  <w:t>Phone</w:t>
                </w:r>
              </w:sdtContent>
            </w:sdt>
            <w:r w:rsidR="00D75BC2">
              <w:t>: 8005641500</w:t>
            </w:r>
            <w:r w:rsidR="006C1935">
              <w:t>, 9660380159</w:t>
            </w:r>
          </w:p>
          <w:p w:rsidR="00692703" w:rsidRPr="00CF1A49" w:rsidRDefault="00FC311A" w:rsidP="00913946">
            <w:pPr>
              <w:pStyle w:val="ContactInfoEmphasis"/>
              <w:contextualSpacing w:val="0"/>
            </w:pPr>
            <w:sdt>
              <w:sdtPr>
                <w:alias w:val="Enter email:"/>
                <w:tag w:val="Enter email:"/>
                <w:id w:val="1154873695"/>
                <w:placeholder>
                  <w:docPart w:val="F57BC49A13754D4185538A5DC06E5F16"/>
                </w:placeholder>
                <w:temporary/>
                <w:showingPlcHdr/>
              </w:sdtPr>
              <w:sdtContent>
                <w:r w:rsidR="00C57FC6" w:rsidRPr="00CF1A49">
                  <w:t>Email</w:t>
                </w:r>
              </w:sdtContent>
            </w:sdt>
            <w:r w:rsidR="00D75BC2">
              <w:t xml:space="preserve"> : saideekshaa@gmail.com</w:t>
            </w:r>
          </w:p>
        </w:tc>
      </w:tr>
      <w:tr w:rsidR="009571D8" w:rsidRPr="00CF1A49" w:rsidTr="003A35C8">
        <w:tc>
          <w:tcPr>
            <w:tcW w:w="9218" w:type="dxa"/>
            <w:tcMar>
              <w:top w:w="432" w:type="dxa"/>
            </w:tcMar>
          </w:tcPr>
          <w:p w:rsidR="001755A8" w:rsidRPr="00046586" w:rsidRDefault="003A35C8" w:rsidP="003A35C8">
            <w:pPr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r w:rsidRPr="003A35C8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Looking for a promising &amp; challenging career which will enable me to provide best of my Technical, analytical &amp; professional skills. A career which can sharpen my current skills and Knowledge and where I can have a good scope for learning and implementing new technologies.</w:t>
            </w:r>
          </w:p>
        </w:tc>
      </w:tr>
    </w:tbl>
    <w:p w:rsidR="004E01EB" w:rsidRPr="00CF1A49" w:rsidRDefault="00FC311A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EB9BC510AA0641CAA5C91CE6C96A3FF6"/>
          </w:placeholder>
          <w:temporary/>
          <w:showingPlcHdr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11604"/>
      </w:tblGrid>
      <w:tr w:rsidR="001D0BF1" w:rsidRPr="00CF1A49" w:rsidTr="001B046F">
        <w:tc>
          <w:tcPr>
            <w:tcW w:w="9355" w:type="dxa"/>
          </w:tcPr>
          <w:p w:rsidR="004A14F1" w:rsidRPr="00CF1A49" w:rsidRDefault="00055798" w:rsidP="00FD6D21">
            <w:pPr>
              <w:pStyle w:val="Heading3"/>
              <w:contextualSpacing w:val="0"/>
              <w:outlineLvl w:val="2"/>
            </w:pPr>
            <w:r w:rsidRPr="00CF1A49">
              <w:t xml:space="preserve"> </w:t>
            </w:r>
            <w:bookmarkStart w:id="0" w:name="_GoBack"/>
            <w:bookmarkEnd w:id="0"/>
            <w:r w:rsidR="00180793">
              <w:t>April</w:t>
            </w:r>
            <w:r w:rsidR="004A14F1">
              <w:t xml:space="preserve"> 202</w:t>
            </w:r>
            <w:r w:rsidR="00180793">
              <w:t>3</w:t>
            </w:r>
            <w:r w:rsidR="004A14F1">
              <w:t xml:space="preserve"> –</w:t>
            </w:r>
            <w:r w:rsidR="00180793">
              <w:t xml:space="preserve"> Present </w:t>
            </w:r>
          </w:p>
          <w:p w:rsidR="004A14F1" w:rsidRPr="00EB49B6" w:rsidRDefault="004A14F1" w:rsidP="00FD6D21">
            <w:pPr>
              <w:pStyle w:val="Heading2"/>
              <w:contextualSpacing w:val="0"/>
              <w:outlineLvl w:val="1"/>
              <w:rPr>
                <w:bCs/>
              </w:rPr>
            </w:pPr>
            <w:r>
              <w:t>S</w:t>
            </w:r>
            <w:r w:rsidR="00180793">
              <w:t>r. S</w:t>
            </w:r>
            <w:r>
              <w:t xml:space="preserve">oftware </w:t>
            </w:r>
            <w:r w:rsidR="00180793">
              <w:t>Developer</w:t>
            </w:r>
            <w:r w:rsidRPr="00CF1A49">
              <w:t xml:space="preserve">, </w:t>
            </w:r>
            <w:r w:rsidR="007747B9">
              <w:rPr>
                <w:rStyle w:val="SubtleReference"/>
              </w:rPr>
              <w:t>Prakhar Software solutions</w:t>
            </w:r>
            <w:r>
              <w:rPr>
                <w:rStyle w:val="SubtleReference"/>
              </w:rPr>
              <w:t xml:space="preserve"> pvt. ltd</w:t>
            </w:r>
            <w:r>
              <w:rPr>
                <w:rStyle w:val="SubtleReference"/>
                <w:b/>
                <w:bCs/>
              </w:rPr>
              <w:t>,</w:t>
            </w:r>
            <w:r>
              <w:rPr>
                <w:rStyle w:val="SubtleReference"/>
              </w:rPr>
              <w:t xml:space="preserve"> </w:t>
            </w:r>
            <w:r w:rsidR="007747B9">
              <w:rPr>
                <w:rStyle w:val="SubtleReference"/>
              </w:rPr>
              <w:t>Delhi</w:t>
            </w:r>
            <w:r>
              <w:rPr>
                <w:rStyle w:val="SubtleReference"/>
              </w:rPr>
              <w:t xml:space="preserve"> </w:t>
            </w:r>
          </w:p>
          <w:p w:rsidR="004F379D" w:rsidRDefault="004F379D" w:rsidP="004F379D">
            <w:p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hAnsi="Segoe UI" w:cs="Segoe UI"/>
                <w:color w:val="374151"/>
                <w:sz w:val="23"/>
                <w:szCs w:val="23"/>
              </w:rPr>
            </w:pPr>
            <w:r w:rsidRPr="004F379D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I worked as a</w:t>
            </w:r>
            <w: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W</w:t>
            </w:r>
            <w:r w:rsidRPr="004F379D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ord</w:t>
            </w:r>
            <w: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P</w:t>
            </w:r>
            <w:r w:rsidRPr="004F379D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ress</w:t>
            </w:r>
            <w:proofErr w:type="spellEnd"/>
            <w:r w:rsidRPr="004F379D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developer </w:t>
            </w:r>
            <w:r w:rsidRPr="00DC6CE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Customized and modified existing </w:t>
            </w:r>
            <w:proofErr w:type="spellStart"/>
            <w:r w:rsidRPr="00DC6CE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WordPress</w:t>
            </w:r>
            <w:proofErr w:type="spellEnd"/>
            <w:r w:rsidRPr="00DC6CE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themes to achieve</w:t>
            </w:r>
            <w: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client needs.</w:t>
            </w:r>
          </w:p>
          <w:p w:rsidR="004F379D" w:rsidRPr="00DC6CEA" w:rsidRDefault="004F379D" w:rsidP="004F379D">
            <w:p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</w:p>
          <w:p w:rsidR="004A14F1" w:rsidRPr="0067564E" w:rsidRDefault="00BB4965" w:rsidP="00FD6D21">
            <w:pPr>
              <w:rPr>
                <w:rFonts w:ascii="Helvetica Neue" w:eastAsia="Helvetica Neue" w:hAnsi="Helvetica Neue" w:cs="Helvetica Neue"/>
                <w:b/>
                <w:smallCaps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bdr w:val="single" w:sz="2" w:space="0" w:color="D9D9E3" w:frame="1"/>
              </w:rPr>
              <w:t>Technologies and Tools Used:</w:t>
            </w:r>
            <w:r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WordPress</w:t>
            </w:r>
            <w:proofErr w:type="spellEnd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, PHP, HTML, Ajax, JavaScript, Visual Studio Code</w:t>
            </w:r>
            <w:proofErr w:type="gramStart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,</w:t>
            </w:r>
            <w:r w:rsidR="009E02D3">
              <w:rPr>
                <w:rFonts w:ascii="Helvetica Neue" w:eastAsia="Helvetica Neue" w:hAnsi="Helvetica Neue" w:cs="Helvetica Neue"/>
                <w:sz w:val="20"/>
                <w:szCs w:val="20"/>
              </w:rPr>
              <w:t>.</w:t>
            </w:r>
            <w:proofErr w:type="gramEnd"/>
          </w:p>
          <w:p w:rsidR="004A14F1" w:rsidRDefault="004A14F1" w:rsidP="00B96111">
            <w:pPr>
              <w:pStyle w:val="Heading3"/>
              <w:contextualSpacing w:val="0"/>
              <w:outlineLvl w:val="2"/>
            </w:pPr>
          </w:p>
          <w:p w:rsidR="00055798" w:rsidRPr="00CF1A49" w:rsidRDefault="0067564E" w:rsidP="00B96111">
            <w:pPr>
              <w:pStyle w:val="Heading3"/>
              <w:contextualSpacing w:val="0"/>
              <w:outlineLvl w:val="2"/>
            </w:pPr>
            <w:r>
              <w:t xml:space="preserve">18 </w:t>
            </w:r>
            <w:r w:rsidR="00055798">
              <w:t>Agust 2022</w:t>
            </w:r>
            <w:r>
              <w:t xml:space="preserve"> </w:t>
            </w:r>
            <w:r w:rsidR="00E50D5A">
              <w:t>– March 2023</w:t>
            </w:r>
          </w:p>
          <w:p w:rsidR="0067564E" w:rsidRPr="00EB49B6" w:rsidRDefault="0067564E" w:rsidP="007C1DCA">
            <w:pPr>
              <w:pStyle w:val="Heading2"/>
              <w:contextualSpacing w:val="0"/>
              <w:outlineLvl w:val="1"/>
              <w:rPr>
                <w:bCs/>
              </w:rPr>
            </w:pPr>
            <w:r>
              <w:t>Software engineer</w:t>
            </w:r>
            <w:r w:rsidRPr="00CF1A49">
              <w:t xml:space="preserve">, </w:t>
            </w:r>
            <w:r w:rsidR="00082497">
              <w:rPr>
                <w:rStyle w:val="SubtleReference"/>
              </w:rPr>
              <w:t>Red symbol</w:t>
            </w:r>
            <w:r w:rsidR="007B48A4">
              <w:rPr>
                <w:rStyle w:val="SubtleReference"/>
              </w:rPr>
              <w:t xml:space="preserve"> pvt</w:t>
            </w:r>
            <w:r>
              <w:rPr>
                <w:rStyle w:val="SubtleReference"/>
              </w:rPr>
              <w:t>. ltd</w:t>
            </w:r>
            <w:r>
              <w:rPr>
                <w:rStyle w:val="SubtleReference"/>
                <w:b/>
                <w:bCs/>
              </w:rPr>
              <w:t>,</w:t>
            </w:r>
            <w:r>
              <w:rPr>
                <w:rStyle w:val="SubtleReference"/>
              </w:rPr>
              <w:t xml:space="preserve"> </w:t>
            </w:r>
            <w:r w:rsidR="007B48A4">
              <w:rPr>
                <w:rStyle w:val="SubtleReference"/>
              </w:rPr>
              <w:t>jaipur</w:t>
            </w:r>
            <w:r>
              <w:rPr>
                <w:rStyle w:val="SubtleReference"/>
              </w:rPr>
              <w:t xml:space="preserve"> </w:t>
            </w:r>
          </w:p>
          <w:p w:rsidR="0004564B" w:rsidRPr="0004564B" w:rsidRDefault="0004564B" w:rsidP="0004564B">
            <w:pPr>
              <w:pStyle w:val="ListParagraph"/>
              <w:numPr>
                <w:ilvl w:val="0"/>
                <w:numId w:val="23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Helvetica Neue" w:eastAsia="Times New Roman" w:hAnsi="Helvetica Neue" w:cs="Segoe UI"/>
                <w:bCs/>
                <w:color w:val="374151"/>
                <w:sz w:val="24"/>
              </w:rPr>
            </w:pPr>
            <w:r w:rsidRPr="0004564B">
              <w:rPr>
                <w:rStyle w:val="Strong"/>
                <w:rFonts w:ascii="Helvetica Neue" w:hAnsi="Helvetica Neue" w:cs="Segoe UI"/>
                <w:sz w:val="24"/>
                <w:szCs w:val="20"/>
                <w:bdr w:val="single" w:sz="2" w:space="0" w:color="D9D9E3" w:frame="1"/>
              </w:rPr>
              <w:t>Responsibilities</w:t>
            </w:r>
            <w:r w:rsidRPr="0004564B">
              <w:rPr>
                <w:rStyle w:val="Strong"/>
                <w:rFonts w:ascii="Helvetica Neue" w:hAnsi="Helvetica Neue" w:cs="Segoe UI"/>
                <w:sz w:val="24"/>
                <w:szCs w:val="23"/>
                <w:bdr w:val="single" w:sz="2" w:space="0" w:color="D9D9E3" w:frame="1"/>
              </w:rPr>
              <w:t>:</w:t>
            </w:r>
          </w:p>
          <w:p w:rsidR="00DC6CEA" w:rsidRPr="00DC6CEA" w:rsidRDefault="00DC6CEA" w:rsidP="0093576F">
            <w:p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ind w:left="-360"/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 w:rsidRPr="00DC6CEA">
              <w:rPr>
                <w:rFonts w:ascii="Segoe UI" w:eastAsia="Times New Roman" w:hAnsi="Segoe UI" w:cs="Segoe UI"/>
                <w:b/>
                <w:bCs/>
                <w:color w:val="374151"/>
                <w:sz w:val="23"/>
              </w:rPr>
              <w:t>Website Development</w:t>
            </w:r>
            <w:r w:rsidR="0093576F">
              <w:rPr>
                <w:rFonts w:ascii="Segoe UI" w:eastAsia="Times New Roman" w:hAnsi="Segoe UI" w:cs="Segoe UI"/>
                <w:b/>
                <w:bCs/>
                <w:color w:val="374151"/>
                <w:sz w:val="23"/>
              </w:rPr>
              <w:t xml:space="preserve"> and </w:t>
            </w:r>
            <w:r w:rsidR="0093576F" w:rsidRPr="00DC6CEA">
              <w:rPr>
                <w:rFonts w:ascii="Segoe UI" w:eastAsia="Times New Roman" w:hAnsi="Segoe UI" w:cs="Segoe UI"/>
                <w:b/>
                <w:bCs/>
                <w:color w:val="374151"/>
                <w:sz w:val="23"/>
              </w:rPr>
              <w:t>Customization</w:t>
            </w:r>
            <w:r w:rsidRPr="00DC6CEA">
              <w:rPr>
                <w:rFonts w:ascii="Segoe UI" w:eastAsia="Times New Roman" w:hAnsi="Segoe UI" w:cs="Segoe UI"/>
                <w:b/>
                <w:bCs/>
                <w:color w:val="374151"/>
                <w:sz w:val="23"/>
              </w:rPr>
              <w:t>:</w:t>
            </w:r>
          </w:p>
          <w:p w:rsidR="00DC6CEA" w:rsidRPr="00DC6CEA" w:rsidRDefault="00DC6CEA" w:rsidP="00B12120">
            <w:pPr>
              <w:numPr>
                <w:ilvl w:val="1"/>
                <w:numId w:val="22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ind w:left="720"/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 w:rsidRPr="00DC6CE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Created and customized </w:t>
            </w:r>
            <w:proofErr w:type="spellStart"/>
            <w:r w:rsidRPr="00DC6CE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WordPress</w:t>
            </w:r>
            <w:proofErr w:type="spellEnd"/>
            <w:r w:rsidRPr="00DC6CE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themes and </w:t>
            </w:r>
            <w:proofErr w:type="spellStart"/>
            <w:r w:rsidRPr="00DC6CE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plugins</w:t>
            </w:r>
            <w:proofErr w:type="spellEnd"/>
            <w:r w:rsidRPr="00DC6CE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to meet client requirements.</w:t>
            </w:r>
          </w:p>
          <w:p w:rsidR="00DC6CEA" w:rsidRPr="00DC6CEA" w:rsidRDefault="00DC6CEA" w:rsidP="00DC6CEA">
            <w:pPr>
              <w:numPr>
                <w:ilvl w:val="1"/>
                <w:numId w:val="22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ind w:left="720"/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 w:rsidRPr="00DC6CE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Implemented and maintained e-commerce functionalities using </w:t>
            </w:r>
            <w:proofErr w:type="spellStart"/>
            <w:r w:rsidRPr="00DC6CE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WooCommerce</w:t>
            </w:r>
            <w:proofErr w:type="spellEnd"/>
            <w:r w:rsidR="004F264E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and I implemented only these two Stripe and PayPal payment </w:t>
            </w:r>
            <w:r w:rsidR="004F264E" w:rsidRPr="004F264E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gateway</w:t>
            </w:r>
            <w:r w:rsidRPr="00DC6CE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.</w:t>
            </w:r>
          </w:p>
          <w:p w:rsidR="00DC6CEA" w:rsidRPr="00DC6CEA" w:rsidRDefault="00DC6CEA" w:rsidP="00DC6CEA">
            <w:pPr>
              <w:numPr>
                <w:ilvl w:val="1"/>
                <w:numId w:val="22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ind w:left="720"/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 w:rsidRPr="00DC6CE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Customized and modified existing </w:t>
            </w:r>
            <w:proofErr w:type="spellStart"/>
            <w:r w:rsidRPr="00DC6CE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WordPress</w:t>
            </w:r>
            <w:proofErr w:type="spellEnd"/>
            <w:r w:rsidRPr="00DC6CE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themes to achieve</w:t>
            </w:r>
            <w:r w:rsidR="00903E4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</w:t>
            </w:r>
            <w:r w:rsidR="00903E4A">
              <w:rPr>
                <w:rFonts w:ascii="Segoe UI" w:hAnsi="Segoe UI" w:cs="Segoe UI"/>
                <w:color w:val="374151"/>
                <w:sz w:val="23"/>
                <w:szCs w:val="23"/>
              </w:rPr>
              <w:t>client needs.</w:t>
            </w:r>
          </w:p>
          <w:p w:rsidR="00BC05B8" w:rsidRDefault="00BC05B8" w:rsidP="00385BD6">
            <w:pPr>
              <w:rPr>
                <w:rStyle w:val="Strong"/>
                <w:rFonts w:ascii="Segoe UI" w:hAnsi="Segoe UI" w:cs="Segoe UI"/>
                <w:sz w:val="23"/>
                <w:szCs w:val="23"/>
                <w:bdr w:val="single" w:sz="2" w:space="0" w:color="D9D9E3" w:frame="1"/>
              </w:rPr>
            </w:pPr>
          </w:p>
          <w:p w:rsidR="00D41AD7" w:rsidRPr="00D41AD7" w:rsidRDefault="00D41AD7" w:rsidP="00D41AD7">
            <w:pPr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proofErr w:type="spellStart"/>
            <w:r w:rsidRPr="00D41AD7">
              <w:rPr>
                <w:rFonts w:ascii="Segoe UI" w:eastAsia="Times New Roman" w:hAnsi="Segoe UI" w:cs="Segoe UI"/>
                <w:b/>
                <w:bCs/>
                <w:color w:val="374151"/>
                <w:sz w:val="23"/>
              </w:rPr>
              <w:t>Plugin</w:t>
            </w:r>
            <w:proofErr w:type="spellEnd"/>
            <w:r w:rsidRPr="00D41AD7">
              <w:rPr>
                <w:rFonts w:ascii="Segoe UI" w:eastAsia="Times New Roman" w:hAnsi="Segoe UI" w:cs="Segoe UI"/>
                <w:b/>
                <w:bCs/>
                <w:color w:val="374151"/>
                <w:sz w:val="23"/>
              </w:rPr>
              <w:t xml:space="preserve"> Development and Integration:</w:t>
            </w:r>
          </w:p>
          <w:p w:rsidR="00D41AD7" w:rsidRPr="00D41AD7" w:rsidRDefault="00D41AD7" w:rsidP="00D41AD7">
            <w:pPr>
              <w:numPr>
                <w:ilvl w:val="0"/>
                <w:numId w:val="21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 w:rsidRPr="00D41AD7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Developed custom </w:t>
            </w:r>
            <w:proofErr w:type="spellStart"/>
            <w:r w:rsidRPr="00D41AD7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plugins</w:t>
            </w:r>
            <w:proofErr w:type="spellEnd"/>
            <w:r w:rsidRPr="00D41AD7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to extend </w:t>
            </w:r>
            <w:proofErr w:type="spellStart"/>
            <w:r w:rsidRPr="00D41AD7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WordPress</w:t>
            </w:r>
            <w:proofErr w:type="spellEnd"/>
            <w:r w:rsidRPr="00D41AD7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functionality based on client specifications.</w:t>
            </w:r>
          </w:p>
          <w:p w:rsidR="00986C62" w:rsidRDefault="00986C62" w:rsidP="00986C62">
            <w:pPr>
              <w:numPr>
                <w:ilvl w:val="0"/>
                <w:numId w:val="24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hAnsi="Segoe UI" w:cs="Segoe UI"/>
                <w:color w:val="374151"/>
                <w:sz w:val="23"/>
                <w:szCs w:val="23"/>
              </w:rPr>
            </w:pPr>
            <w:r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Creating and customizing </w:t>
            </w:r>
            <w:proofErr w:type="spellStart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plugins</w:t>
            </w:r>
            <w:proofErr w:type="spellEnd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 to add specific functionalities to </w:t>
            </w:r>
            <w:proofErr w:type="spellStart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WordPress</w:t>
            </w:r>
            <w:proofErr w:type="spellEnd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 sites.</w:t>
            </w:r>
          </w:p>
          <w:p w:rsidR="00986C62" w:rsidRDefault="00986C62" w:rsidP="00986C62">
            <w:pPr>
              <w:numPr>
                <w:ilvl w:val="0"/>
                <w:numId w:val="24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hAnsi="Segoe UI" w:cs="Segoe UI"/>
                <w:color w:val="374151"/>
                <w:sz w:val="23"/>
                <w:szCs w:val="23"/>
              </w:rPr>
            </w:pPr>
            <w:r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Integrating third-party </w:t>
            </w:r>
            <w:proofErr w:type="spellStart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plugins</w:t>
            </w:r>
            <w:proofErr w:type="spellEnd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 and ensuring compatibility with the overall website architecture.</w:t>
            </w:r>
          </w:p>
          <w:p w:rsidR="00D41AD7" w:rsidRDefault="00986C62" w:rsidP="00986C62">
            <w:pPr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b/>
                <w:bCs/>
                <w:color w:val="374151"/>
                <w:sz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4151"/>
                <w:sz w:val="23"/>
              </w:rPr>
              <w:t xml:space="preserve"> </w:t>
            </w:r>
          </w:p>
          <w:p w:rsidR="00D41AD7" w:rsidRPr="00D41AD7" w:rsidRDefault="00D41AD7" w:rsidP="00D41AD7">
            <w:pPr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 w:rsidRPr="00D41AD7">
              <w:rPr>
                <w:rFonts w:ascii="Segoe UI" w:eastAsia="Times New Roman" w:hAnsi="Segoe UI" w:cs="Segoe UI"/>
                <w:b/>
                <w:bCs/>
                <w:color w:val="374151"/>
                <w:sz w:val="23"/>
              </w:rPr>
              <w:t>Content Management:</w:t>
            </w:r>
          </w:p>
          <w:p w:rsidR="00D41AD7" w:rsidRPr="00D41AD7" w:rsidRDefault="00AB77B9" w:rsidP="00D41AD7">
            <w:pPr>
              <w:numPr>
                <w:ilvl w:val="0"/>
                <w:numId w:val="20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 w:rsidRPr="00AB77B9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I manage and update website content using the </w:t>
            </w:r>
            <w:proofErr w:type="spellStart"/>
            <w:r w:rsidRPr="00AB77B9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WordPress</w:t>
            </w:r>
            <w:proofErr w:type="spellEnd"/>
            <w:r w:rsidRPr="00AB77B9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admin interface</w:t>
            </w:r>
            <w:proofErr w:type="gramStart"/>
            <w:r w:rsidRPr="00AB77B9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.</w:t>
            </w:r>
            <w:r w:rsidR="00D41AD7" w:rsidRPr="00D41AD7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.</w:t>
            </w:r>
            <w:proofErr w:type="gramEnd"/>
          </w:p>
          <w:p w:rsidR="00D41AD7" w:rsidRDefault="00D41AD7" w:rsidP="00BC05B8">
            <w:pPr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b/>
                <w:bCs/>
                <w:color w:val="374151"/>
                <w:sz w:val="23"/>
              </w:rPr>
            </w:pPr>
          </w:p>
          <w:p w:rsidR="00BC05B8" w:rsidRPr="00BC05B8" w:rsidRDefault="00BC05B8" w:rsidP="00BC05B8">
            <w:pPr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 w:rsidRPr="00BC05B8">
              <w:rPr>
                <w:rFonts w:ascii="Segoe UI" w:eastAsia="Times New Roman" w:hAnsi="Segoe UI" w:cs="Segoe UI"/>
                <w:b/>
                <w:bCs/>
                <w:color w:val="374151"/>
                <w:sz w:val="23"/>
              </w:rPr>
              <w:t>Performance Optimization:</w:t>
            </w:r>
          </w:p>
          <w:p w:rsidR="00BC05B8" w:rsidRPr="00BC05B8" w:rsidRDefault="00C044CB" w:rsidP="00BC05B8">
            <w:pPr>
              <w:numPr>
                <w:ilvl w:val="0"/>
                <w:numId w:val="19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I</w:t>
            </w:r>
            <w:r w:rsidR="00BC05B8" w:rsidRPr="00BC05B8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mplemented optimizatio</w:t>
            </w:r>
            <w:r w:rsidR="00A92231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ns to improve website speed </w:t>
            </w:r>
            <w:r w:rsidR="00A92231">
              <w:rPr>
                <w:rFonts w:ascii="Segoe UI" w:hAnsi="Segoe UI" w:cs="Segoe UI"/>
                <w:color w:val="374151"/>
                <w:sz w:val="23"/>
                <w:szCs w:val="23"/>
              </w:rPr>
              <w:t>for improved performance</w:t>
            </w:r>
            <w:r w:rsidR="00BC05B8" w:rsidRPr="00BC05B8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.</w:t>
            </w:r>
          </w:p>
          <w:p w:rsidR="00BC05B8" w:rsidRDefault="00BC05B8" w:rsidP="00385BD6">
            <w:pPr>
              <w:rPr>
                <w:rStyle w:val="Strong"/>
                <w:rFonts w:ascii="Segoe UI" w:hAnsi="Segoe UI" w:cs="Segoe UI"/>
                <w:sz w:val="23"/>
                <w:szCs w:val="23"/>
                <w:bdr w:val="single" w:sz="2" w:space="0" w:color="D9D9E3" w:frame="1"/>
              </w:rPr>
            </w:pPr>
          </w:p>
          <w:p w:rsidR="00F26A37" w:rsidRDefault="00817A34" w:rsidP="00385BD6">
            <w:pPr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bdr w:val="single" w:sz="2" w:space="0" w:color="D9D9E3" w:frame="1"/>
              </w:rPr>
              <w:t xml:space="preserve">Security Implementation: </w:t>
            </w:r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Implemented security best practices, including regular updates, secure coding,</w:t>
            </w:r>
            <w:r w:rsidR="00F26A37">
              <w:rPr>
                <w:rStyle w:val="Strong"/>
                <w:rFonts w:ascii="Segoe UI" w:hAnsi="Segoe UI" w:cs="Segoe UI"/>
                <w:sz w:val="23"/>
                <w:szCs w:val="23"/>
                <w:bdr w:val="single" w:sz="2" w:space="0" w:color="D9D9E3" w:frame="1"/>
              </w:rPr>
              <w:t xml:space="preserve"> </w:t>
            </w:r>
            <w:r w:rsidR="00F26A37"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</w:t>
            </w:r>
          </w:p>
          <w:p w:rsidR="00817A34" w:rsidRDefault="00817A34" w:rsidP="00F26A37">
            <w:pPr>
              <w:rPr>
                <w:rStyle w:val="Strong"/>
                <w:rFonts w:ascii="Segoe UI" w:hAnsi="Segoe UI" w:cs="Segoe UI"/>
                <w:sz w:val="23"/>
                <w:szCs w:val="23"/>
                <w:bdr w:val="single" w:sz="2" w:space="0" w:color="D9D9E3" w:frame="1"/>
              </w:rPr>
            </w:pPr>
          </w:p>
          <w:p w:rsidR="00F26A37" w:rsidRDefault="00F26A37" w:rsidP="00F26A37">
            <w:pPr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bdr w:val="single" w:sz="2" w:space="0" w:color="D9D9E3" w:frame="1"/>
              </w:rPr>
              <w:t xml:space="preserve">Troubleshooting and Support: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</w:t>
            </w:r>
          </w:p>
          <w:p w:rsidR="00F26A37" w:rsidRDefault="00F26A37" w:rsidP="00F26A37">
            <w:pPr>
              <w:numPr>
                <w:ilvl w:val="0"/>
                <w:numId w:val="18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hAnsi="Segoe UI" w:cs="Segoe UI"/>
                <w:color w:val="374151"/>
                <w:sz w:val="23"/>
                <w:szCs w:val="23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Provided ongoing support and troubleshooting for </w:t>
            </w:r>
            <w:proofErr w:type="spellStart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WordPress</w:t>
            </w:r>
            <w:proofErr w:type="spellEnd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 websites, addressing issues promptly.</w:t>
            </w:r>
          </w:p>
          <w:p w:rsidR="00F26A37" w:rsidRDefault="00F26A37" w:rsidP="00F26A37">
            <w:pPr>
              <w:numPr>
                <w:ilvl w:val="0"/>
                <w:numId w:val="18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hAnsi="Segoe UI" w:cs="Segoe UI"/>
                <w:color w:val="374151"/>
                <w:sz w:val="23"/>
                <w:szCs w:val="23"/>
              </w:rPr>
            </w:pPr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Conducted testing and debugging to identify and resolve technical issues.</w:t>
            </w:r>
          </w:p>
          <w:p w:rsidR="00F26A37" w:rsidRDefault="00F26A37" w:rsidP="00F26A37">
            <w:p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hAnsi="Segoe UI" w:cs="Segoe UI"/>
                <w:color w:val="374151"/>
                <w:sz w:val="23"/>
                <w:szCs w:val="23"/>
              </w:rPr>
            </w:pPr>
          </w:p>
          <w:p w:rsidR="00055798" w:rsidRDefault="00055798" w:rsidP="00F26A37">
            <w:pPr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:rsidR="00BB4965" w:rsidRPr="0067564E" w:rsidRDefault="00BB4965" w:rsidP="00BB4965">
            <w:pPr>
              <w:rPr>
                <w:rFonts w:ascii="Helvetica Neue" w:eastAsia="Helvetica Neue" w:hAnsi="Helvetica Neue" w:cs="Helvetica Neue"/>
                <w:b/>
                <w:smallCaps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bdr w:val="single" w:sz="2" w:space="0" w:color="D9D9E3" w:frame="1"/>
              </w:rPr>
              <w:t>Technologies and Tools Used:</w:t>
            </w:r>
            <w:r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WordPress</w:t>
            </w:r>
            <w:proofErr w:type="spellEnd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, PHP, </w:t>
            </w:r>
            <w:r w:rsidR="0094289D"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CSS, </w:t>
            </w:r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HTML, Ajax, JavaScript,</w:t>
            </w:r>
            <w:r w:rsidR="006D392F"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 </w:t>
            </w:r>
            <w:proofErr w:type="spellStart"/>
            <w:r w:rsidR="006D392F">
              <w:rPr>
                <w:rFonts w:ascii="Segoe UI" w:hAnsi="Segoe UI" w:cs="Segoe UI"/>
                <w:color w:val="374151"/>
                <w:sz w:val="23"/>
                <w:szCs w:val="23"/>
              </w:rPr>
              <w:t>WooCommerce</w:t>
            </w:r>
            <w:proofErr w:type="spellEnd"/>
            <w:proofErr w:type="gramStart"/>
            <w:r w:rsidR="006D392F">
              <w:rPr>
                <w:rFonts w:ascii="Segoe UI" w:hAnsi="Segoe UI" w:cs="Segoe UI"/>
                <w:color w:val="374151"/>
                <w:sz w:val="23"/>
                <w:szCs w:val="23"/>
              </w:rPr>
              <w:t>,</w:t>
            </w:r>
            <w:r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  </w:t>
            </w:r>
            <w:r w:rsidR="006D392F">
              <w:rPr>
                <w:rFonts w:ascii="Segoe UI" w:hAnsi="Segoe UI" w:cs="Segoe UI"/>
                <w:color w:val="374151"/>
                <w:sz w:val="23"/>
                <w:szCs w:val="23"/>
              </w:rPr>
              <w:t>Sublime</w:t>
            </w:r>
            <w:proofErr w:type="gramEnd"/>
            <w:r w:rsidR="006D392F"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 editor, </w:t>
            </w:r>
            <w:proofErr w:type="spellStart"/>
            <w:r w:rsidR="006D392F">
              <w:rPr>
                <w:rFonts w:ascii="Segoe UI" w:hAnsi="Segoe UI" w:cs="Segoe UI"/>
                <w:color w:val="374151"/>
                <w:sz w:val="23"/>
                <w:szCs w:val="23"/>
              </w:rPr>
              <w:t>Filezilla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.</w:t>
            </w:r>
          </w:p>
          <w:p w:rsidR="00BB4965" w:rsidRPr="0067564E" w:rsidRDefault="00BB4965" w:rsidP="00385BD6">
            <w:pPr>
              <w:rPr>
                <w:rFonts w:ascii="Helvetica Neue" w:eastAsia="Helvetica Neue" w:hAnsi="Helvetica Neue" w:cs="Helvetica Neue"/>
                <w:b/>
                <w:smallCaps/>
                <w:sz w:val="20"/>
                <w:szCs w:val="20"/>
              </w:rPr>
            </w:pPr>
          </w:p>
          <w:p w:rsidR="00055798" w:rsidRDefault="00055798" w:rsidP="0073268D">
            <w:pPr>
              <w:pStyle w:val="Heading3"/>
              <w:contextualSpacing w:val="0"/>
              <w:outlineLvl w:val="2"/>
            </w:pPr>
          </w:p>
          <w:p w:rsidR="0073268D" w:rsidRPr="00CF1A49" w:rsidRDefault="002D3E7B" w:rsidP="0073268D">
            <w:pPr>
              <w:pStyle w:val="Heading3"/>
              <w:contextualSpacing w:val="0"/>
              <w:outlineLvl w:val="2"/>
            </w:pPr>
            <w:proofErr w:type="gramStart"/>
            <w:r>
              <w:t>March</w:t>
            </w:r>
            <w:r w:rsidR="0073268D">
              <w:t xml:space="preserve">  2019</w:t>
            </w:r>
            <w:proofErr w:type="gramEnd"/>
            <w:r w:rsidR="0073268D" w:rsidRPr="00CF1A49">
              <w:t xml:space="preserve"> – </w:t>
            </w:r>
            <w:r w:rsidR="00986C32">
              <w:t>3 Agust 2022</w:t>
            </w:r>
          </w:p>
          <w:p w:rsidR="0073268D" w:rsidRPr="00EB49B6" w:rsidRDefault="007E0DF5" w:rsidP="0073268D">
            <w:pPr>
              <w:pStyle w:val="Heading2"/>
              <w:contextualSpacing w:val="0"/>
              <w:outlineLvl w:val="1"/>
              <w:rPr>
                <w:bCs/>
              </w:rPr>
            </w:pPr>
            <w:r>
              <w:t>Software engineer</w:t>
            </w:r>
            <w:r w:rsidR="0073268D" w:rsidRPr="00CF1A49">
              <w:t xml:space="preserve">, </w:t>
            </w:r>
            <w:r w:rsidR="00EB49B6">
              <w:rPr>
                <w:rStyle w:val="SubtleReference"/>
              </w:rPr>
              <w:t xml:space="preserve">Flippercode pvt. </w:t>
            </w:r>
            <w:r w:rsidR="0073268D">
              <w:rPr>
                <w:rStyle w:val="SubtleReference"/>
              </w:rPr>
              <w:t>ltd</w:t>
            </w:r>
            <w:r w:rsidR="00EB49B6">
              <w:rPr>
                <w:rStyle w:val="SubtleReference"/>
                <w:b/>
                <w:bCs/>
              </w:rPr>
              <w:t>,</w:t>
            </w:r>
            <w:r w:rsidR="00EB49B6">
              <w:rPr>
                <w:rStyle w:val="SubtleReference"/>
              </w:rPr>
              <w:t xml:space="preserve"> bikaner </w:t>
            </w:r>
          </w:p>
          <w:p w:rsidR="00956DC8" w:rsidRPr="00BA1C6C" w:rsidRDefault="00E77B63" w:rsidP="0036548A">
            <w:pPr>
              <w:spacing w:after="20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C</w:t>
            </w:r>
            <w:r w:rsidRPr="00E77B63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ustomizing, and maintaining </w:t>
            </w:r>
            <w:proofErr w:type="spellStart"/>
            <w:r w:rsidRPr="00E77B63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plugins</w:t>
            </w:r>
            <w:proofErr w:type="spellEnd"/>
            <w:r w:rsidRPr="00E77B63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for websites built on the </w:t>
            </w:r>
            <w:proofErr w:type="spellStart"/>
            <w:r w:rsidRPr="00E77B63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WordPress</w:t>
            </w:r>
            <w:proofErr w:type="spellEnd"/>
            <w:r w:rsidRPr="00E77B63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platform.</w:t>
            </w:r>
            <w:r w:rsidR="00EB550A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</w:t>
            </w:r>
            <w:r w:rsidR="00EB550A"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Using best practices for </w:t>
            </w:r>
            <w:proofErr w:type="spellStart"/>
            <w:r w:rsidR="00EB550A">
              <w:rPr>
                <w:rFonts w:ascii="Segoe UI" w:hAnsi="Segoe UI" w:cs="Segoe UI"/>
                <w:color w:val="374151"/>
                <w:sz w:val="23"/>
                <w:szCs w:val="23"/>
              </w:rPr>
              <w:t>WordPress</w:t>
            </w:r>
            <w:proofErr w:type="spellEnd"/>
            <w:r w:rsidR="00EB550A"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 development, adhering to coding standards.</w:t>
            </w:r>
            <w:r w:rsidR="005061B6"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 </w:t>
            </w:r>
            <w:r w:rsidR="005061B6" w:rsidRPr="005061B6"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Integrating </w:t>
            </w:r>
            <w:r w:rsidR="0086325F">
              <w:rPr>
                <w:rFonts w:ascii="Segoe UI" w:hAnsi="Segoe UI" w:cs="Segoe UI"/>
                <w:color w:val="374151"/>
                <w:sz w:val="23"/>
                <w:szCs w:val="23"/>
              </w:rPr>
              <w:t>Third-party</w:t>
            </w:r>
            <w:r w:rsidR="005061B6" w:rsidRPr="005061B6"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 APIs and Hooks </w:t>
            </w:r>
            <w:proofErr w:type="spellStart"/>
            <w:r w:rsidR="005061B6" w:rsidRPr="005061B6">
              <w:rPr>
                <w:rFonts w:ascii="Segoe UI" w:hAnsi="Segoe UI" w:cs="Segoe UI"/>
                <w:color w:val="374151"/>
                <w:sz w:val="23"/>
                <w:szCs w:val="23"/>
              </w:rPr>
              <w:t>plugins</w:t>
            </w:r>
            <w:proofErr w:type="spellEnd"/>
            <w:r w:rsidR="005061B6" w:rsidRPr="005061B6"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 seamlessly into the </w:t>
            </w:r>
            <w:proofErr w:type="spellStart"/>
            <w:r w:rsidR="005061B6" w:rsidRPr="005061B6">
              <w:rPr>
                <w:rFonts w:ascii="Segoe UI" w:hAnsi="Segoe UI" w:cs="Segoe UI"/>
                <w:color w:val="374151"/>
                <w:sz w:val="23"/>
                <w:szCs w:val="23"/>
              </w:rPr>
              <w:t>WordPress</w:t>
            </w:r>
            <w:proofErr w:type="spellEnd"/>
            <w:r w:rsidR="005061B6" w:rsidRPr="005061B6"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 ecosystem</w:t>
            </w:r>
            <w:r w:rsidR="00357125">
              <w:rPr>
                <w:rFonts w:ascii="Segoe UI" w:hAnsi="Segoe UI" w:cs="Segoe UI"/>
                <w:color w:val="374151"/>
                <w:sz w:val="23"/>
                <w:szCs w:val="23"/>
              </w:rPr>
              <w:t>.</w:t>
            </w:r>
          </w:p>
          <w:p w:rsidR="007F4CD8" w:rsidRPr="001F26AF" w:rsidRDefault="007F4CD8" w:rsidP="00DF5280">
            <w:pPr>
              <w:pStyle w:val="ListBullet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r w:rsidRPr="001F26AF">
              <w:rPr>
                <w:rFonts w:ascii="Segoe UI" w:eastAsia="Helvetica Neue" w:hAnsi="Segoe UI" w:cs="Segoe UI"/>
                <w:sz w:val="23"/>
                <w:szCs w:val="23"/>
              </w:rPr>
              <w:t xml:space="preserve">YouTube data integration functionality, add-edit YouTube data from </w:t>
            </w:r>
            <w:r w:rsidR="001B046F" w:rsidRPr="001F26AF">
              <w:rPr>
                <w:rFonts w:ascii="Segoe UI" w:eastAsia="Helvetica Neue" w:hAnsi="Segoe UI" w:cs="Segoe UI"/>
                <w:sz w:val="23"/>
                <w:szCs w:val="23"/>
              </w:rPr>
              <w:t xml:space="preserve">a </w:t>
            </w:r>
            <w:r w:rsidRPr="001F26AF">
              <w:rPr>
                <w:rFonts w:ascii="Segoe UI" w:eastAsia="Helvetica Neue" w:hAnsi="Segoe UI" w:cs="Segoe UI"/>
                <w:sz w:val="23"/>
                <w:szCs w:val="23"/>
              </w:rPr>
              <w:t>website.</w:t>
            </w:r>
          </w:p>
          <w:p w:rsidR="000D5FBA" w:rsidRPr="001021FE" w:rsidRDefault="001B046F" w:rsidP="002716EF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r w:rsidRPr="001021FE">
              <w:rPr>
                <w:rFonts w:ascii="Segoe UI" w:hAnsi="Segoe UI" w:cs="Segoe UI"/>
                <w:sz w:val="23"/>
                <w:szCs w:val="23"/>
              </w:rPr>
              <w:t xml:space="preserve">I have created this company's product Google Maps Pro </w:t>
            </w:r>
            <w:proofErr w:type="spellStart"/>
            <w:r w:rsidRPr="001021FE">
              <w:rPr>
                <w:rFonts w:ascii="Segoe UI" w:hAnsi="Segoe UI" w:cs="Segoe UI"/>
                <w:sz w:val="23"/>
                <w:szCs w:val="23"/>
              </w:rPr>
              <w:t>plugin's</w:t>
            </w:r>
            <w:proofErr w:type="spellEnd"/>
            <w:r w:rsidRPr="001021FE">
              <w:rPr>
                <w:rFonts w:ascii="Segoe UI" w:hAnsi="Segoe UI" w:cs="Segoe UI"/>
                <w:sz w:val="23"/>
                <w:szCs w:val="23"/>
              </w:rPr>
              <w:t xml:space="preserve"> child </w:t>
            </w:r>
            <w:proofErr w:type="spellStart"/>
            <w:r w:rsidRPr="001021FE">
              <w:rPr>
                <w:rFonts w:ascii="Segoe UI" w:hAnsi="Segoe UI" w:cs="Segoe UI"/>
                <w:sz w:val="23"/>
                <w:szCs w:val="23"/>
              </w:rPr>
              <w:t>plugin</w:t>
            </w:r>
            <w:proofErr w:type="spellEnd"/>
            <w:r w:rsidRPr="001021FE">
              <w:rPr>
                <w:rFonts w:ascii="Segoe UI" w:hAnsi="Segoe UI" w:cs="Segoe UI"/>
                <w:sz w:val="23"/>
                <w:szCs w:val="23"/>
              </w:rPr>
              <w:t xml:space="preserve">. It displays a slider image on the </w:t>
            </w:r>
            <w:proofErr w:type="gramStart"/>
            <w:r w:rsidRPr="001021FE">
              <w:rPr>
                <w:rFonts w:ascii="Segoe UI" w:hAnsi="Segoe UI" w:cs="Segoe UI"/>
                <w:sz w:val="23"/>
                <w:szCs w:val="23"/>
              </w:rPr>
              <w:t>map,</w:t>
            </w:r>
            <w:proofErr w:type="gramEnd"/>
            <w:r w:rsidRPr="001021FE">
              <w:rPr>
                <w:rFonts w:ascii="Segoe UI" w:hAnsi="Segoe UI" w:cs="Segoe UI"/>
                <w:sz w:val="23"/>
                <w:szCs w:val="23"/>
              </w:rPr>
              <w:t xml:space="preserve"> this </w:t>
            </w:r>
            <w:proofErr w:type="spellStart"/>
            <w:r w:rsidRPr="001021FE">
              <w:rPr>
                <w:rFonts w:ascii="Segoe UI" w:hAnsi="Segoe UI" w:cs="Segoe UI"/>
                <w:sz w:val="23"/>
                <w:szCs w:val="23"/>
              </w:rPr>
              <w:t>addon</w:t>
            </w:r>
            <w:proofErr w:type="spellEnd"/>
            <w:r w:rsidRPr="001021FE">
              <w:rPr>
                <w:rFonts w:ascii="Segoe UI" w:hAnsi="Segoe UI" w:cs="Segoe UI"/>
                <w:sz w:val="23"/>
                <w:szCs w:val="23"/>
              </w:rPr>
              <w:t xml:space="preserve"> displays a slider image on Google Maps' marker and in a listing window.</w:t>
            </w:r>
            <w:r w:rsidR="002716EF" w:rsidRPr="001021FE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  <w:p w:rsidR="004D6CF5" w:rsidRPr="001F26AF" w:rsidRDefault="00FC311A" w:rsidP="000D5FBA">
            <w:pPr>
              <w:pStyle w:val="ListBullet"/>
              <w:numPr>
                <w:ilvl w:val="0"/>
                <w:numId w:val="17"/>
              </w:numPr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hyperlink r:id="rId7" w:history="1">
              <w:r w:rsidR="000D5FBA" w:rsidRPr="001F26AF">
                <w:rPr>
                  <w:rStyle w:val="Hyperlink"/>
                  <w:rFonts w:ascii="Segoe UI" w:hAnsi="Segoe UI" w:cs="Segoe UI"/>
                  <w:sz w:val="23"/>
                  <w:szCs w:val="23"/>
                </w:rPr>
                <w:t>https://www.awesomescreenshot.com/video/5627039?key=540e372ea77fd429654616bce51ab8e9</w:t>
              </w:r>
            </w:hyperlink>
          </w:p>
          <w:p w:rsidR="006A4DBD" w:rsidRPr="001F26AF" w:rsidRDefault="00FC311A" w:rsidP="002716EF">
            <w:pPr>
              <w:pStyle w:val="ListBullet"/>
              <w:numPr>
                <w:ilvl w:val="0"/>
                <w:numId w:val="17"/>
              </w:numPr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hyperlink r:id="rId8" w:history="1">
              <w:r w:rsidR="002716EF" w:rsidRPr="001F26AF">
                <w:rPr>
                  <w:rStyle w:val="Hyperlink"/>
                  <w:rFonts w:ascii="Segoe UI" w:hAnsi="Segoe UI" w:cs="Segoe UI"/>
                  <w:sz w:val="23"/>
                  <w:szCs w:val="23"/>
                </w:rPr>
                <w:t>https://portsmouth.getcreativemarketing.com/</w:t>
              </w:r>
            </w:hyperlink>
          </w:p>
          <w:p w:rsidR="006A4DBD" w:rsidRPr="001F26AF" w:rsidRDefault="006A4DBD" w:rsidP="0049120F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</w:p>
          <w:p w:rsidR="00161AEA" w:rsidRPr="001F26AF" w:rsidRDefault="001B046F" w:rsidP="00DF5280">
            <w:pPr>
              <w:pStyle w:val="ListBullet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r w:rsidRPr="001F26AF">
              <w:rPr>
                <w:rFonts w:ascii="Segoe UI" w:eastAsia="Helvetica Neue" w:hAnsi="Segoe UI" w:cs="Segoe UI"/>
                <w:sz w:val="23"/>
                <w:szCs w:val="23"/>
              </w:rPr>
              <w:t xml:space="preserve">I have created </w:t>
            </w:r>
            <w:proofErr w:type="spellStart"/>
            <w:r w:rsidRPr="001F26AF">
              <w:rPr>
                <w:rFonts w:ascii="Segoe UI" w:eastAsia="Helvetica Neue" w:hAnsi="Segoe UI" w:cs="Segoe UI"/>
                <w:sz w:val="23"/>
                <w:szCs w:val="23"/>
              </w:rPr>
              <w:t>plugins</w:t>
            </w:r>
            <w:proofErr w:type="spellEnd"/>
            <w:r w:rsidRPr="001F26AF">
              <w:rPr>
                <w:rFonts w:ascii="Segoe UI" w:eastAsia="Helvetica Neue" w:hAnsi="Segoe UI" w:cs="Segoe UI"/>
                <w:sz w:val="23"/>
                <w:szCs w:val="23"/>
              </w:rPr>
              <w:t xml:space="preserve"> to upload files on the cloud storage from </w:t>
            </w:r>
            <w:proofErr w:type="spellStart"/>
            <w:r w:rsidRPr="001F26AF">
              <w:rPr>
                <w:rFonts w:ascii="Segoe UI" w:eastAsia="Helvetica Neue" w:hAnsi="Segoe UI" w:cs="Segoe UI"/>
                <w:sz w:val="23"/>
                <w:szCs w:val="23"/>
              </w:rPr>
              <w:t>WordPress</w:t>
            </w:r>
            <w:proofErr w:type="spellEnd"/>
            <w:r w:rsidRPr="001F26AF">
              <w:rPr>
                <w:rFonts w:ascii="Segoe UI" w:eastAsia="Helvetica Neue" w:hAnsi="Segoe UI" w:cs="Segoe UI"/>
                <w:sz w:val="23"/>
                <w:szCs w:val="23"/>
              </w:rPr>
              <w:t xml:space="preserve">. I created four cloud storage file upload </w:t>
            </w:r>
            <w:proofErr w:type="spellStart"/>
            <w:r w:rsidRPr="001F26AF">
              <w:rPr>
                <w:rFonts w:ascii="Segoe UI" w:eastAsia="Helvetica Neue" w:hAnsi="Segoe UI" w:cs="Segoe UI"/>
                <w:sz w:val="23"/>
                <w:szCs w:val="23"/>
              </w:rPr>
              <w:t>plugins</w:t>
            </w:r>
            <w:proofErr w:type="spellEnd"/>
            <w:r w:rsidRPr="001F26AF">
              <w:rPr>
                <w:rFonts w:ascii="Segoe UI" w:eastAsia="Helvetica Neue" w:hAnsi="Segoe UI" w:cs="Segoe UI"/>
                <w:sz w:val="23"/>
                <w:szCs w:val="23"/>
              </w:rPr>
              <w:t>. These clouds are:-</w:t>
            </w:r>
          </w:p>
          <w:p w:rsidR="00E10BC4" w:rsidRPr="001F26AF" w:rsidRDefault="00DF5280" w:rsidP="00E10BC4">
            <w:pPr>
              <w:spacing w:after="200" w:line="276" w:lineRule="auto"/>
              <w:rPr>
                <w:rFonts w:ascii="Segoe UI" w:eastAsia="Helvetica Neue" w:hAnsi="Segoe UI" w:cs="Segoe UI"/>
                <w:b/>
                <w:bCs/>
                <w:sz w:val="23"/>
                <w:szCs w:val="23"/>
              </w:rPr>
            </w:pPr>
            <w:r w:rsidRPr="001F26AF">
              <w:rPr>
                <w:rFonts w:ascii="Segoe UI" w:eastAsia="Helvetica Neue" w:hAnsi="Segoe UI" w:cs="Segoe UI"/>
                <w:b/>
                <w:bCs/>
                <w:sz w:val="23"/>
                <w:szCs w:val="23"/>
              </w:rPr>
              <w:t xml:space="preserve">     </w:t>
            </w:r>
            <w:r w:rsidR="00E10BC4" w:rsidRPr="001F26AF">
              <w:rPr>
                <w:rFonts w:ascii="Segoe UI" w:eastAsia="Helvetica Neue" w:hAnsi="Segoe UI" w:cs="Segoe UI"/>
                <w:b/>
                <w:bCs/>
                <w:sz w:val="23"/>
                <w:szCs w:val="23"/>
              </w:rPr>
              <w:t xml:space="preserve">-  </w:t>
            </w:r>
            <w:r w:rsidR="00E10BC4" w:rsidRPr="001F26AF">
              <w:rPr>
                <w:rFonts w:ascii="Segoe UI" w:eastAsia="Helvetica Neue" w:hAnsi="Segoe UI" w:cs="Segoe UI"/>
                <w:sz w:val="23"/>
                <w:szCs w:val="23"/>
              </w:rPr>
              <w:t>AWS S3 Storage</w:t>
            </w:r>
          </w:p>
          <w:p w:rsidR="00E10BC4" w:rsidRPr="001F26AF" w:rsidRDefault="00DF5280" w:rsidP="00DF5280">
            <w:pPr>
              <w:spacing w:after="200" w:line="276" w:lineRule="auto"/>
              <w:rPr>
                <w:rFonts w:ascii="Segoe UI" w:eastAsia="Helvetica Neue" w:hAnsi="Segoe UI" w:cs="Segoe UI"/>
                <w:sz w:val="23"/>
                <w:szCs w:val="23"/>
              </w:rPr>
            </w:pPr>
            <w:r w:rsidRPr="001F26AF">
              <w:rPr>
                <w:rFonts w:ascii="Segoe UI" w:eastAsia="Helvetica Neue" w:hAnsi="Segoe UI" w:cs="Segoe UI"/>
                <w:b/>
                <w:bCs/>
                <w:sz w:val="23"/>
                <w:szCs w:val="23"/>
              </w:rPr>
              <w:t xml:space="preserve">     </w:t>
            </w:r>
            <w:r w:rsidR="00E10BC4" w:rsidRPr="001F26AF">
              <w:rPr>
                <w:rFonts w:ascii="Segoe UI" w:eastAsia="Helvetica Neue" w:hAnsi="Segoe UI" w:cs="Segoe UI"/>
                <w:b/>
                <w:bCs/>
                <w:sz w:val="23"/>
                <w:szCs w:val="23"/>
              </w:rPr>
              <w:t xml:space="preserve">- </w:t>
            </w:r>
            <w:r w:rsidR="00E10BC4" w:rsidRPr="001F26AF">
              <w:rPr>
                <w:rFonts w:ascii="Segoe UI" w:eastAsia="Helvetica Neue" w:hAnsi="Segoe UI" w:cs="Segoe UI"/>
                <w:sz w:val="23"/>
                <w:szCs w:val="23"/>
              </w:rPr>
              <w:t xml:space="preserve"> Box Drive Storage</w:t>
            </w:r>
          </w:p>
          <w:p w:rsidR="00E10BC4" w:rsidRPr="001F26AF" w:rsidRDefault="00DF5280" w:rsidP="00DF5280">
            <w:pPr>
              <w:spacing w:after="200" w:line="276" w:lineRule="auto"/>
              <w:rPr>
                <w:rFonts w:ascii="Segoe UI" w:eastAsia="Helvetica Neue" w:hAnsi="Segoe UI" w:cs="Segoe UI"/>
                <w:sz w:val="23"/>
                <w:szCs w:val="23"/>
              </w:rPr>
            </w:pPr>
            <w:r w:rsidRPr="001F26AF">
              <w:rPr>
                <w:rFonts w:ascii="Segoe UI" w:eastAsia="Helvetica Neue" w:hAnsi="Segoe UI" w:cs="Segoe UI"/>
                <w:b/>
                <w:bCs/>
                <w:sz w:val="23"/>
                <w:szCs w:val="23"/>
              </w:rPr>
              <w:t xml:space="preserve">     </w:t>
            </w:r>
            <w:r w:rsidR="00E10BC4" w:rsidRPr="001F26AF">
              <w:rPr>
                <w:rFonts w:ascii="Segoe UI" w:eastAsia="Helvetica Neue" w:hAnsi="Segoe UI" w:cs="Segoe UI"/>
                <w:b/>
                <w:bCs/>
                <w:sz w:val="23"/>
                <w:szCs w:val="23"/>
              </w:rPr>
              <w:t>-</w:t>
            </w:r>
            <w:r w:rsidR="00E10BC4" w:rsidRPr="001F26AF">
              <w:rPr>
                <w:rFonts w:ascii="Segoe UI" w:eastAsia="Helvetica Neue" w:hAnsi="Segoe UI" w:cs="Segoe UI"/>
                <w:sz w:val="23"/>
                <w:szCs w:val="23"/>
              </w:rPr>
              <w:t xml:space="preserve"> </w:t>
            </w:r>
            <w:proofErr w:type="spellStart"/>
            <w:r w:rsidR="00E10BC4" w:rsidRPr="001F26AF">
              <w:rPr>
                <w:rFonts w:ascii="Segoe UI" w:eastAsia="Helvetica Neue" w:hAnsi="Segoe UI" w:cs="Segoe UI"/>
                <w:sz w:val="23"/>
                <w:szCs w:val="23"/>
              </w:rPr>
              <w:t>Dropbox</w:t>
            </w:r>
            <w:proofErr w:type="spellEnd"/>
            <w:r w:rsidR="00E10BC4" w:rsidRPr="001F26AF">
              <w:rPr>
                <w:rFonts w:ascii="Segoe UI" w:eastAsia="Helvetica Neue" w:hAnsi="Segoe UI" w:cs="Segoe UI"/>
                <w:sz w:val="23"/>
                <w:szCs w:val="23"/>
              </w:rPr>
              <w:t xml:space="preserve"> Storage</w:t>
            </w:r>
          </w:p>
          <w:p w:rsidR="00E10BC4" w:rsidRPr="001F26AF" w:rsidRDefault="00DF5280" w:rsidP="00DF5280">
            <w:pPr>
              <w:spacing w:after="200" w:line="276" w:lineRule="auto"/>
              <w:rPr>
                <w:rFonts w:ascii="Segoe UI" w:eastAsia="Helvetica Neue" w:hAnsi="Segoe UI" w:cs="Segoe UI"/>
                <w:sz w:val="23"/>
                <w:szCs w:val="23"/>
              </w:rPr>
            </w:pPr>
            <w:r w:rsidRPr="001F26AF">
              <w:rPr>
                <w:rFonts w:ascii="Segoe UI" w:eastAsia="Helvetica Neue" w:hAnsi="Segoe UI" w:cs="Segoe UI"/>
                <w:b/>
                <w:bCs/>
                <w:sz w:val="23"/>
                <w:szCs w:val="23"/>
              </w:rPr>
              <w:t xml:space="preserve">     </w:t>
            </w:r>
            <w:r w:rsidR="00E10BC4" w:rsidRPr="001F26AF">
              <w:rPr>
                <w:rFonts w:ascii="Segoe UI" w:eastAsia="Helvetica Neue" w:hAnsi="Segoe UI" w:cs="Segoe UI"/>
                <w:b/>
                <w:bCs/>
                <w:sz w:val="23"/>
                <w:szCs w:val="23"/>
              </w:rPr>
              <w:t xml:space="preserve">- </w:t>
            </w:r>
            <w:r w:rsidR="00E10BC4" w:rsidRPr="001F26AF">
              <w:rPr>
                <w:rFonts w:ascii="Segoe UI" w:eastAsia="Helvetica Neue" w:hAnsi="Segoe UI" w:cs="Segoe UI"/>
                <w:sz w:val="23"/>
                <w:szCs w:val="23"/>
              </w:rPr>
              <w:t>Google Drive Storage</w:t>
            </w:r>
          </w:p>
          <w:p w:rsidR="00916F89" w:rsidRPr="001F26AF" w:rsidRDefault="00823017" w:rsidP="006F4979">
            <w:pPr>
              <w:pStyle w:val="ListBullet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r w:rsidRPr="001F26AF">
              <w:rPr>
                <w:rFonts w:ascii="Segoe UI" w:hAnsi="Segoe UI" w:cs="Segoe UI"/>
                <w:sz w:val="23"/>
                <w:szCs w:val="23"/>
              </w:rPr>
              <w:t xml:space="preserve">I have worked on </w:t>
            </w:r>
            <w:proofErr w:type="spellStart"/>
            <w:r w:rsidRPr="001F26AF">
              <w:rPr>
                <w:rFonts w:ascii="Segoe UI" w:hAnsi="Segoe UI" w:cs="Segoe UI"/>
                <w:sz w:val="23"/>
                <w:szCs w:val="23"/>
              </w:rPr>
              <w:t>woocommerce</w:t>
            </w:r>
            <w:proofErr w:type="spellEnd"/>
            <w:r w:rsidRPr="001F26AF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1F26AF">
              <w:rPr>
                <w:rFonts w:ascii="Segoe UI" w:hAnsi="Segoe UI" w:cs="Segoe UI"/>
                <w:sz w:val="23"/>
                <w:szCs w:val="23"/>
              </w:rPr>
              <w:t>plugin</w:t>
            </w:r>
            <w:proofErr w:type="spellEnd"/>
            <w:r w:rsidRPr="001F26AF">
              <w:rPr>
                <w:rFonts w:ascii="Segoe UI" w:hAnsi="Segoe UI" w:cs="Segoe UI"/>
                <w:sz w:val="23"/>
                <w:szCs w:val="23"/>
              </w:rPr>
              <w:t xml:space="preserve">. Done some customizations and also created one </w:t>
            </w:r>
            <w:proofErr w:type="spellStart"/>
            <w:r w:rsidRPr="001F26AF">
              <w:rPr>
                <w:rFonts w:ascii="Segoe UI" w:hAnsi="Segoe UI" w:cs="Segoe UI"/>
                <w:sz w:val="23"/>
                <w:szCs w:val="23"/>
              </w:rPr>
              <w:t>plugin</w:t>
            </w:r>
            <w:proofErr w:type="spellEnd"/>
            <w:r w:rsidRPr="001F26AF">
              <w:rPr>
                <w:rFonts w:ascii="Segoe UI" w:hAnsi="Segoe UI" w:cs="Segoe UI"/>
                <w:sz w:val="23"/>
                <w:szCs w:val="23"/>
              </w:rPr>
              <w:t xml:space="preserve"> add-on which the frontend result display link is given below:-</w:t>
            </w:r>
          </w:p>
          <w:p w:rsidR="006F4979" w:rsidRPr="001F26AF" w:rsidRDefault="006F4979" w:rsidP="00916F89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Style w:val="Hyperlink"/>
                <w:rFonts w:ascii="Segoe UI" w:hAnsi="Segoe UI" w:cs="Segoe UI"/>
                <w:sz w:val="23"/>
                <w:szCs w:val="23"/>
              </w:rPr>
            </w:pPr>
            <w:r w:rsidRPr="001F26AF">
              <w:rPr>
                <w:rFonts w:ascii="Segoe UI" w:eastAsia="Helvetica Neue" w:hAnsi="Segoe UI" w:cs="Segoe UI"/>
                <w:sz w:val="23"/>
                <w:szCs w:val="23"/>
              </w:rPr>
              <w:t xml:space="preserve"> </w:t>
            </w:r>
            <w:hyperlink r:id="rId9" w:history="1">
              <w:r w:rsidRPr="001F26AF">
                <w:rPr>
                  <w:rStyle w:val="Hyperlink"/>
                  <w:rFonts w:ascii="Segoe UI" w:hAnsi="Segoe UI" w:cs="Segoe UI"/>
                  <w:sz w:val="23"/>
                  <w:szCs w:val="23"/>
                </w:rPr>
                <w:t>https://www.wpdisplayfiles.com/chang</w:t>
              </w:r>
              <w:r w:rsidRPr="001F26AF">
                <w:rPr>
                  <w:rStyle w:val="Hyperlink"/>
                  <w:rFonts w:ascii="Segoe UI" w:hAnsi="Segoe UI" w:cs="Segoe UI"/>
                  <w:sz w:val="23"/>
                  <w:szCs w:val="23"/>
                </w:rPr>
                <w:t>e</w:t>
              </w:r>
              <w:r w:rsidRPr="001F26AF">
                <w:rPr>
                  <w:rStyle w:val="Hyperlink"/>
                  <w:rFonts w:ascii="Segoe UI" w:hAnsi="Segoe UI" w:cs="Segoe UI"/>
                  <w:sz w:val="23"/>
                  <w:szCs w:val="23"/>
                </w:rPr>
                <w:t>-log/</w:t>
              </w:r>
            </w:hyperlink>
          </w:p>
          <w:p w:rsidR="00916F89" w:rsidRDefault="00916F89" w:rsidP="00916F89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  <w:p w:rsidR="00F80CF8" w:rsidRPr="001F26AF" w:rsidRDefault="006F4979" w:rsidP="006F4979">
            <w:pPr>
              <w:pStyle w:val="ListBullet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r w:rsidRPr="001F26AF">
              <w:rPr>
                <w:rFonts w:ascii="Segoe UI" w:hAnsi="Segoe UI" w:cs="Segoe UI"/>
                <w:sz w:val="23"/>
                <w:szCs w:val="23"/>
              </w:rPr>
              <w:t xml:space="preserve">I </w:t>
            </w:r>
            <w:r w:rsidR="00F04C5D" w:rsidRPr="001F26AF">
              <w:rPr>
                <w:rFonts w:ascii="Segoe UI" w:hAnsi="Segoe UI" w:cs="Segoe UI"/>
                <w:sz w:val="23"/>
                <w:szCs w:val="23"/>
              </w:rPr>
              <w:t xml:space="preserve">have </w:t>
            </w:r>
            <w:r w:rsidRPr="001F26AF">
              <w:rPr>
                <w:rFonts w:ascii="Segoe UI" w:hAnsi="Segoe UI" w:cs="Segoe UI"/>
                <w:sz w:val="23"/>
                <w:szCs w:val="23"/>
              </w:rPr>
              <w:t xml:space="preserve">created a </w:t>
            </w:r>
            <w:proofErr w:type="spellStart"/>
            <w:r w:rsidRPr="001F26AF">
              <w:rPr>
                <w:rFonts w:ascii="Segoe UI" w:hAnsi="Segoe UI" w:cs="Segoe UI"/>
                <w:sz w:val="23"/>
                <w:szCs w:val="23"/>
              </w:rPr>
              <w:t>plugin</w:t>
            </w:r>
            <w:proofErr w:type="spellEnd"/>
            <w:r w:rsidRPr="001F26AF">
              <w:rPr>
                <w:rFonts w:ascii="Segoe UI" w:hAnsi="Segoe UI" w:cs="Segoe UI"/>
                <w:sz w:val="23"/>
                <w:szCs w:val="23"/>
              </w:rPr>
              <w:t xml:space="preserve"> for store resume from frontend submission and also notify user and admin </w:t>
            </w:r>
            <w:r w:rsidR="00F80CF8" w:rsidRPr="001F26AF">
              <w:rPr>
                <w:rFonts w:ascii="Segoe UI" w:hAnsi="Segoe UI" w:cs="Segoe UI"/>
                <w:sz w:val="23"/>
                <w:szCs w:val="23"/>
              </w:rPr>
              <w:t xml:space="preserve">both when </w:t>
            </w:r>
            <w:r w:rsidRPr="001F26AF">
              <w:rPr>
                <w:rFonts w:ascii="Segoe UI" w:hAnsi="Segoe UI" w:cs="Segoe UI"/>
                <w:sz w:val="23"/>
                <w:szCs w:val="23"/>
              </w:rPr>
              <w:t xml:space="preserve">resume </w:t>
            </w:r>
            <w:r w:rsidR="00F80CF8" w:rsidRPr="001F26AF">
              <w:rPr>
                <w:rFonts w:ascii="Segoe UI" w:hAnsi="Segoe UI" w:cs="Segoe UI"/>
                <w:sz w:val="23"/>
                <w:szCs w:val="23"/>
              </w:rPr>
              <w:t xml:space="preserve">submitted. Below is the </w:t>
            </w:r>
            <w:proofErr w:type="spellStart"/>
            <w:r w:rsidR="00916F89" w:rsidRPr="001F26AF">
              <w:rPr>
                <w:rFonts w:ascii="Segoe UI" w:hAnsi="Segoe UI" w:cs="Segoe UI"/>
                <w:sz w:val="23"/>
                <w:szCs w:val="23"/>
              </w:rPr>
              <w:t>plugin’s</w:t>
            </w:r>
            <w:proofErr w:type="spellEnd"/>
            <w:r w:rsidR="00916F89" w:rsidRPr="001F26AF">
              <w:rPr>
                <w:rFonts w:ascii="Segoe UI" w:hAnsi="Segoe UI" w:cs="Segoe UI"/>
                <w:sz w:val="23"/>
                <w:szCs w:val="23"/>
              </w:rPr>
              <w:t xml:space="preserve"> submission</w:t>
            </w:r>
            <w:r w:rsidR="007A7FEB" w:rsidRPr="001F26AF">
              <w:rPr>
                <w:rFonts w:ascii="Segoe UI" w:hAnsi="Segoe UI" w:cs="Segoe UI"/>
                <w:sz w:val="23"/>
                <w:szCs w:val="23"/>
              </w:rPr>
              <w:t xml:space="preserve"> page link</w:t>
            </w:r>
            <w:r w:rsidR="00D3544B" w:rsidRPr="001F26AF">
              <w:rPr>
                <w:rFonts w:ascii="Segoe UI" w:hAnsi="Segoe UI" w:cs="Segoe UI"/>
                <w:sz w:val="23"/>
                <w:szCs w:val="23"/>
              </w:rPr>
              <w:t>.</w:t>
            </w:r>
            <w:r w:rsidR="00F80CF8" w:rsidRPr="001F26AF">
              <w:rPr>
                <w:rFonts w:ascii="Segoe UI" w:hAnsi="Segoe UI" w:cs="Segoe UI"/>
                <w:sz w:val="23"/>
                <w:szCs w:val="23"/>
              </w:rPr>
              <w:t xml:space="preserve"> </w:t>
            </w:r>
          </w:p>
          <w:p w:rsidR="006F4979" w:rsidRPr="001F26AF" w:rsidRDefault="00F80CF8" w:rsidP="00F80CF8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r w:rsidRPr="001F26AF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hyperlink r:id="rId10" w:history="1">
              <w:r w:rsidR="006F4979" w:rsidRPr="001F26AF">
                <w:rPr>
                  <w:rStyle w:val="Hyperlink"/>
                  <w:rFonts w:ascii="Segoe UI" w:hAnsi="Segoe UI" w:cs="Segoe UI"/>
                  <w:sz w:val="23"/>
                  <w:szCs w:val="23"/>
                </w:rPr>
                <w:t>https://www.flippercode.com/we-are-hiring/</w:t>
              </w:r>
            </w:hyperlink>
          </w:p>
          <w:p w:rsidR="006F4979" w:rsidRDefault="006F4979" w:rsidP="00F80CF8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  <w:p w:rsidR="0024025C" w:rsidRPr="0024025C" w:rsidRDefault="0024025C" w:rsidP="0024025C">
            <w:pPr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 w:rsidRPr="0024025C">
              <w:rPr>
                <w:rFonts w:ascii="Segoe UI" w:eastAsia="Times New Roman" w:hAnsi="Segoe UI" w:cs="Segoe UI"/>
                <w:b/>
                <w:bCs/>
                <w:color w:val="374151"/>
                <w:sz w:val="23"/>
              </w:rPr>
              <w:t>Documentation:</w:t>
            </w:r>
          </w:p>
          <w:p w:rsidR="0024025C" w:rsidRPr="0024025C" w:rsidRDefault="0024025C" w:rsidP="0024025C">
            <w:pPr>
              <w:numPr>
                <w:ilvl w:val="0"/>
                <w:numId w:val="26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 w:rsidRPr="0024025C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Create</w:t>
            </w:r>
            <w:r w:rsidR="00D15DAF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d</w:t>
            </w:r>
            <w:r w:rsidRPr="0024025C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comprehensive documentation for the </w:t>
            </w:r>
            <w:proofErr w:type="spellStart"/>
            <w:r w:rsidRPr="0024025C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plugin</w:t>
            </w:r>
            <w:proofErr w:type="spellEnd"/>
            <w:r w:rsidRPr="0024025C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, including installation instructions, configuration options, and troubleshooting guides.</w:t>
            </w:r>
          </w:p>
          <w:p w:rsidR="0024025C" w:rsidRPr="0024025C" w:rsidRDefault="00D15DAF" w:rsidP="0024025C">
            <w:pPr>
              <w:numPr>
                <w:ilvl w:val="0"/>
                <w:numId w:val="26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Providing</w:t>
            </w:r>
            <w:r w:rsidR="0024025C" w:rsidRPr="0024025C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clear and concise documentation to assist users in utilizing the </w:t>
            </w:r>
            <w:proofErr w:type="spellStart"/>
            <w:r w:rsidR="0024025C" w:rsidRPr="0024025C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plugin</w:t>
            </w:r>
            <w:proofErr w:type="spellEnd"/>
            <w:r w:rsidR="0024025C" w:rsidRPr="0024025C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effectively.</w:t>
            </w:r>
          </w:p>
          <w:p w:rsidR="0024025C" w:rsidRDefault="0024025C" w:rsidP="0024025C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</w:pPr>
          </w:p>
          <w:p w:rsidR="006F4979" w:rsidRPr="001F26AF" w:rsidRDefault="006F4979" w:rsidP="006F4979">
            <w:pPr>
              <w:pStyle w:val="ListBullet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r w:rsidRPr="001F26AF">
              <w:rPr>
                <w:rFonts w:ascii="Segoe UI" w:hAnsi="Segoe UI" w:cs="Segoe UI"/>
                <w:sz w:val="23"/>
                <w:szCs w:val="23"/>
              </w:rPr>
              <w:t xml:space="preserve">I prepared </w:t>
            </w:r>
            <w:r w:rsidR="00536304" w:rsidRPr="001F26AF">
              <w:rPr>
                <w:rFonts w:ascii="Segoe UI" w:hAnsi="Segoe UI" w:cs="Segoe UI"/>
                <w:sz w:val="23"/>
                <w:szCs w:val="23"/>
              </w:rPr>
              <w:t xml:space="preserve">many </w:t>
            </w:r>
            <w:proofErr w:type="spellStart"/>
            <w:r w:rsidRPr="001F26AF">
              <w:rPr>
                <w:rFonts w:ascii="Segoe UI" w:hAnsi="Segoe UI" w:cs="Segoe UI"/>
                <w:sz w:val="23"/>
                <w:szCs w:val="23"/>
              </w:rPr>
              <w:t>plugins</w:t>
            </w:r>
            <w:proofErr w:type="spellEnd"/>
            <w:r w:rsidRPr="001F26AF">
              <w:rPr>
                <w:rFonts w:ascii="Segoe UI" w:hAnsi="Segoe UI" w:cs="Segoe UI"/>
                <w:sz w:val="23"/>
                <w:szCs w:val="23"/>
              </w:rPr>
              <w:t xml:space="preserve"> tutorials</w:t>
            </w:r>
            <w:r w:rsidR="00536304" w:rsidRPr="001F26AF">
              <w:rPr>
                <w:rFonts w:ascii="Segoe UI" w:hAnsi="Segoe UI" w:cs="Segoe UI"/>
                <w:sz w:val="23"/>
                <w:szCs w:val="23"/>
              </w:rPr>
              <w:t>, which links are given below:</w:t>
            </w:r>
          </w:p>
          <w:p w:rsidR="00536304" w:rsidRPr="001F26AF" w:rsidRDefault="00FC311A" w:rsidP="00536304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hyperlink r:id="rId11" w:history="1">
              <w:r w:rsidR="00536304" w:rsidRPr="001F26AF">
                <w:rPr>
                  <w:rStyle w:val="Hyperlink"/>
                  <w:rFonts w:ascii="Segoe UI" w:hAnsi="Segoe UI" w:cs="Segoe UI"/>
                  <w:sz w:val="23"/>
                  <w:szCs w:val="23"/>
                </w:rPr>
                <w:t>https://www.wpdisplayfiles.com/tutorials/</w:t>
              </w:r>
            </w:hyperlink>
          </w:p>
          <w:p w:rsidR="00536304" w:rsidRPr="001F26AF" w:rsidRDefault="00FC311A" w:rsidP="00536304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hyperlink r:id="rId12" w:history="1">
              <w:r w:rsidR="001E487E" w:rsidRPr="001F26AF">
                <w:rPr>
                  <w:rStyle w:val="Hyperlink"/>
                  <w:rFonts w:ascii="Segoe UI" w:hAnsi="Segoe UI" w:cs="Segoe UI"/>
                  <w:sz w:val="23"/>
                  <w:szCs w:val="23"/>
                </w:rPr>
                <w:t>https://wppostspro.flippercode.com/tutorials/</w:t>
              </w:r>
            </w:hyperlink>
          </w:p>
          <w:p w:rsidR="001E487E" w:rsidRPr="001F26AF" w:rsidRDefault="00FC311A" w:rsidP="00536304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hyperlink r:id="rId13" w:history="1">
              <w:r w:rsidR="001E487E" w:rsidRPr="001F26AF">
                <w:rPr>
                  <w:rStyle w:val="Hyperlink"/>
                  <w:rFonts w:ascii="Segoe UI" w:hAnsi="Segoe UI" w:cs="Segoe UI"/>
                  <w:sz w:val="23"/>
                  <w:szCs w:val="23"/>
                </w:rPr>
                <w:t>https://www.woodeliveryarea.com/tutorials/</w:t>
              </w:r>
            </w:hyperlink>
          </w:p>
          <w:p w:rsidR="001E487E" w:rsidRPr="001F26AF" w:rsidRDefault="00FC311A" w:rsidP="00536304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hyperlink r:id="rId14" w:history="1">
              <w:r w:rsidR="001E487E" w:rsidRPr="001F26AF">
                <w:rPr>
                  <w:rStyle w:val="Hyperlink"/>
                  <w:rFonts w:ascii="Segoe UI" w:hAnsi="Segoe UI" w:cs="Segoe UI"/>
                  <w:sz w:val="23"/>
                  <w:szCs w:val="23"/>
                </w:rPr>
                <w:t>https://storelocator.flippercode.com/tutorials/</w:t>
              </w:r>
            </w:hyperlink>
          </w:p>
          <w:p w:rsidR="001E487E" w:rsidRPr="001F26AF" w:rsidRDefault="00FC311A" w:rsidP="00536304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hyperlink r:id="rId15" w:history="1">
              <w:r w:rsidR="001E487E" w:rsidRPr="001F26AF">
                <w:rPr>
                  <w:rStyle w:val="Hyperlink"/>
                  <w:rFonts w:ascii="Segoe UI" w:hAnsi="Segoe UI" w:cs="Segoe UI"/>
                  <w:sz w:val="23"/>
                  <w:szCs w:val="23"/>
                </w:rPr>
                <w:t>https://www.wpageverify.com/tutorials/</w:t>
              </w:r>
            </w:hyperlink>
          </w:p>
          <w:p w:rsidR="001E487E" w:rsidRPr="001F26AF" w:rsidRDefault="00FC311A" w:rsidP="00536304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hyperlink r:id="rId16" w:history="1">
              <w:r w:rsidR="001E487E" w:rsidRPr="001F26AF">
                <w:rPr>
                  <w:rStyle w:val="Hyperlink"/>
                  <w:rFonts w:ascii="Segoe UI" w:hAnsi="Segoe UI" w:cs="Segoe UI"/>
                  <w:sz w:val="23"/>
                  <w:szCs w:val="23"/>
                </w:rPr>
                <w:t>https://wooecards.flippercode.com/tutorials/</w:t>
              </w:r>
            </w:hyperlink>
          </w:p>
          <w:p w:rsidR="001E487E" w:rsidRPr="001F26AF" w:rsidRDefault="00FC311A" w:rsidP="00536304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hyperlink r:id="rId17" w:history="1">
              <w:r w:rsidR="001E487E" w:rsidRPr="001F26AF">
                <w:rPr>
                  <w:rStyle w:val="Hyperlink"/>
                  <w:rFonts w:ascii="Segoe UI" w:hAnsi="Segoe UI" w:cs="Segoe UI"/>
                  <w:sz w:val="23"/>
                  <w:szCs w:val="23"/>
                </w:rPr>
                <w:t>https://www.wpleaflet.com/tutorials/</w:t>
              </w:r>
            </w:hyperlink>
          </w:p>
          <w:p w:rsidR="001E487E" w:rsidRPr="001F26AF" w:rsidRDefault="00FC311A" w:rsidP="00536304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Segoe UI" w:hAnsi="Segoe UI" w:cs="Segoe UI"/>
                <w:sz w:val="23"/>
                <w:szCs w:val="23"/>
              </w:rPr>
            </w:pPr>
            <w:hyperlink r:id="rId18" w:history="1">
              <w:r w:rsidR="00F04C5D" w:rsidRPr="001F26AF">
                <w:rPr>
                  <w:rStyle w:val="Hyperlink"/>
                  <w:rFonts w:ascii="Segoe UI" w:hAnsi="Segoe UI" w:cs="Segoe UI"/>
                  <w:sz w:val="23"/>
                  <w:szCs w:val="23"/>
                </w:rPr>
                <w:t>https://www.wpmapspro.com/tutorials/</w:t>
              </w:r>
            </w:hyperlink>
            <w:r w:rsidR="00F04C5D" w:rsidRPr="001F26AF">
              <w:rPr>
                <w:rFonts w:ascii="Segoe UI" w:hAnsi="Segoe UI" w:cs="Segoe UI"/>
                <w:sz w:val="23"/>
                <w:szCs w:val="23"/>
              </w:rPr>
              <w:t xml:space="preserve"> (some of)</w:t>
            </w:r>
          </w:p>
          <w:p w:rsidR="00926E36" w:rsidRDefault="00926E36" w:rsidP="00536304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  <w:p w:rsidR="002F38FA" w:rsidRPr="002F38FA" w:rsidRDefault="002F38FA" w:rsidP="002F38FA">
            <w:pPr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 w:rsidRPr="002F38FA">
              <w:rPr>
                <w:rFonts w:ascii="Segoe UI" w:eastAsia="Times New Roman" w:hAnsi="Segoe UI" w:cs="Segoe UI"/>
                <w:b/>
                <w:bCs/>
                <w:color w:val="374151"/>
                <w:sz w:val="23"/>
              </w:rPr>
              <w:t>Version Control:</w:t>
            </w:r>
          </w:p>
          <w:p w:rsidR="00690480" w:rsidRDefault="00C446DB" w:rsidP="00690480">
            <w:pPr>
              <w:numPr>
                <w:ilvl w:val="0"/>
                <w:numId w:val="27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Version control systems (e.g.</w:t>
            </w:r>
            <w:r w:rsidR="00690480" w:rsidRPr="00690480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</w:t>
            </w:r>
            <w:proofErr w:type="spellStart"/>
            <w:r w:rsidR="00690480" w:rsidRPr="00690480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Git</w:t>
            </w:r>
            <w:proofErr w:type="spellEnd"/>
            <w:r w:rsidR="00690480" w:rsidRPr="00690480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) are used to track changes and effectively manage </w:t>
            </w:r>
            <w:proofErr w:type="gramStart"/>
            <w:r w:rsidR="00690480" w:rsidRPr="00690480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the codebase</w:t>
            </w:r>
            <w:proofErr w:type="gramEnd"/>
            <w:r w:rsidR="00690480" w:rsidRPr="00690480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.</w:t>
            </w:r>
          </w:p>
          <w:p w:rsidR="00690480" w:rsidRPr="00690480" w:rsidRDefault="00690480" w:rsidP="00690480">
            <w:pPr>
              <w:numPr>
                <w:ilvl w:val="0"/>
                <w:numId w:val="27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 w:rsidRPr="00690480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Collaborates with team members and contributes to collaborative development efforts.</w:t>
            </w:r>
          </w:p>
          <w:p w:rsidR="002F38FA" w:rsidRDefault="002F38FA" w:rsidP="00690480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</w:pPr>
          </w:p>
          <w:p w:rsidR="00926E36" w:rsidRDefault="00926E36" w:rsidP="00926E36">
            <w:pPr>
              <w:spacing w:after="20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:rsidR="00926E36" w:rsidRPr="00956DC8" w:rsidRDefault="00926E36" w:rsidP="00926E36">
            <w:pPr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 w:rsidRPr="00956DC8">
              <w:rPr>
                <w:rFonts w:ascii="Segoe UI" w:eastAsia="Times New Roman" w:hAnsi="Segoe UI" w:cs="Segoe UI"/>
                <w:b/>
                <w:bCs/>
                <w:color w:val="374151"/>
                <w:sz w:val="23"/>
              </w:rPr>
              <w:t>Testing and Debugging:</w:t>
            </w:r>
          </w:p>
          <w:p w:rsidR="00970848" w:rsidRPr="00970848" w:rsidRDefault="00970848" w:rsidP="00970848">
            <w:pPr>
              <w:numPr>
                <w:ilvl w:val="0"/>
                <w:numId w:val="25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 w:rsidRPr="00970848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Performing thorough testing to identify and fix bugs or problems.</w:t>
            </w:r>
          </w:p>
          <w:p w:rsidR="00926E36" w:rsidRPr="00956DC8" w:rsidRDefault="00970848" w:rsidP="00970848">
            <w:pPr>
              <w:numPr>
                <w:ilvl w:val="0"/>
                <w:numId w:val="25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</w:pPr>
            <w:r w:rsidRPr="00970848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Testing the </w:t>
            </w:r>
            <w:proofErr w:type="spellStart"/>
            <w:r w:rsidRPr="00970848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>plugin</w:t>
            </w:r>
            <w:proofErr w:type="spellEnd"/>
            <w:r w:rsidRPr="00970848">
              <w:rPr>
                <w:rFonts w:ascii="Segoe UI" w:eastAsia="Times New Roman" w:hAnsi="Segoe UI" w:cs="Segoe UI"/>
                <w:color w:val="374151"/>
                <w:sz w:val="23"/>
                <w:szCs w:val="23"/>
              </w:rPr>
              <w:t xml:space="preserve"> in different environments to ensure compatibility with different hosting setups and configurations.</w:t>
            </w:r>
          </w:p>
          <w:p w:rsidR="00F04C5D" w:rsidRDefault="00F04C5D" w:rsidP="00536304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  <w:p w:rsidR="006D392F" w:rsidRPr="0067564E" w:rsidRDefault="006D392F" w:rsidP="006D392F">
            <w:pPr>
              <w:rPr>
                <w:rFonts w:ascii="Helvetica Neue" w:eastAsia="Helvetica Neue" w:hAnsi="Helvetica Neue" w:cs="Helvetica Neue"/>
                <w:b/>
                <w:smallCaps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bdr w:val="single" w:sz="2" w:space="0" w:color="D9D9E3" w:frame="1"/>
              </w:rPr>
              <w:t>Technologies and Tools Used:</w:t>
            </w:r>
            <w:r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WordPress</w:t>
            </w:r>
            <w:proofErr w:type="spellEnd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, PHP, HTML</w:t>
            </w:r>
            <w:proofErr w:type="gramStart"/>
            <w:r w:rsidR="0094289D">
              <w:rPr>
                <w:rFonts w:ascii="Segoe UI" w:hAnsi="Segoe UI" w:cs="Segoe UI"/>
                <w:color w:val="374151"/>
                <w:sz w:val="23"/>
                <w:szCs w:val="23"/>
              </w:rPr>
              <w:t>,CSS</w:t>
            </w:r>
            <w:proofErr w:type="gramEnd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, Ajax, JavaScript, </w:t>
            </w:r>
            <w:proofErr w:type="spellStart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WooCommerce</w:t>
            </w:r>
            <w:proofErr w:type="spellEnd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Git</w:t>
            </w:r>
            <w:proofErr w:type="spellEnd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 xml:space="preserve">,  Visual Studio Code, Sublime editor, </w:t>
            </w:r>
            <w:proofErr w:type="spellStart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Filezilla</w:t>
            </w:r>
            <w:proofErr w:type="spellEnd"/>
            <w:r>
              <w:rPr>
                <w:rFonts w:ascii="Segoe UI" w:hAnsi="Segoe UI" w:cs="Segoe UI"/>
                <w:color w:val="374151"/>
                <w:sz w:val="23"/>
                <w:szCs w:val="23"/>
              </w:rPr>
              <w:t>.</w:t>
            </w:r>
          </w:p>
          <w:p w:rsidR="006D392F" w:rsidRPr="0036548A" w:rsidRDefault="006D392F" w:rsidP="006D392F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  <w:p w:rsidR="00EB49B6" w:rsidRDefault="00EB49B6" w:rsidP="00EB49B6">
            <w:pPr>
              <w:spacing w:after="200" w:line="276" w:lineRule="auto"/>
            </w:pPr>
          </w:p>
          <w:p w:rsidR="00D75BC2" w:rsidRPr="00CF1A49" w:rsidRDefault="00D75BC2" w:rsidP="00D75BC2">
            <w:pPr>
              <w:pStyle w:val="Heading3"/>
              <w:contextualSpacing w:val="0"/>
              <w:outlineLvl w:val="2"/>
            </w:pPr>
            <w:r>
              <w:t>March 2018</w:t>
            </w:r>
            <w:r w:rsidRPr="00CF1A49">
              <w:t xml:space="preserve"> – </w:t>
            </w:r>
            <w:r w:rsidR="00136A79">
              <w:t>Feb 2019</w:t>
            </w:r>
          </w:p>
          <w:p w:rsidR="001D0BF1" w:rsidRPr="00CF1A49" w:rsidRDefault="00D75BC2" w:rsidP="001D0BF1">
            <w:pPr>
              <w:pStyle w:val="Heading2"/>
              <w:contextualSpacing w:val="0"/>
              <w:outlineLvl w:val="1"/>
            </w:pPr>
            <w:r>
              <w:t>ASP.NET DEVELOPER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B</w:t>
            </w:r>
            <w:r w:rsidR="006727A2">
              <w:rPr>
                <w:rStyle w:val="SubtleReference"/>
              </w:rPr>
              <w:t xml:space="preserve">usiness </w:t>
            </w:r>
            <w:r>
              <w:rPr>
                <w:rStyle w:val="SubtleReference"/>
              </w:rPr>
              <w:t>I</w:t>
            </w:r>
            <w:r w:rsidR="006727A2">
              <w:rPr>
                <w:rStyle w:val="SubtleReference"/>
              </w:rPr>
              <w:t xml:space="preserve">ntegration </w:t>
            </w:r>
            <w:r>
              <w:rPr>
                <w:rStyle w:val="SubtleReference"/>
              </w:rPr>
              <w:t>S</w:t>
            </w:r>
            <w:r w:rsidR="006727A2">
              <w:rPr>
                <w:rStyle w:val="SubtleReference"/>
              </w:rPr>
              <w:t>oftware ltd.</w:t>
            </w:r>
            <w:proofErr w:type="gramStart"/>
            <w:r w:rsidR="00EB49B6">
              <w:rPr>
                <w:rStyle w:val="SubtleReference"/>
              </w:rPr>
              <w:t>,bikaner</w:t>
            </w:r>
            <w:proofErr w:type="gramEnd"/>
            <w:r w:rsidR="00EB49B6">
              <w:rPr>
                <w:rStyle w:val="SubtleReference"/>
              </w:rPr>
              <w:t xml:space="preserve"> </w:t>
            </w:r>
          </w:p>
          <w:p w:rsidR="00B82685" w:rsidRDefault="00B82685" w:rsidP="00B82685">
            <w:pPr>
              <w:spacing w:after="20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Project Name : Warehouse Management System (Web Application)</w:t>
            </w:r>
          </w:p>
          <w:p w:rsidR="00E0227E" w:rsidRDefault="007758D9" w:rsidP="00B82685">
            <w:pPr>
              <w:spacing w:after="20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Application URL :</w:t>
            </w:r>
            <w:r w:rsidR="00663400">
              <w:t xml:space="preserve"> </w:t>
            </w:r>
            <w:r w:rsidR="00663400" w:rsidRPr="00663400">
              <w:rPr>
                <w:rFonts w:ascii="Helvetica Neue" w:eastAsia="Helvetica Neue" w:hAnsi="Helvetica Neue" w:cs="Helvetica Neue"/>
                <w:sz w:val="20"/>
                <w:szCs w:val="20"/>
              </w:rPr>
              <w:t>https://</w:t>
            </w:r>
            <w:r w:rsidR="00663400">
              <w:rPr>
                <w:rFonts w:ascii="Helvetica Neue" w:eastAsia="Helvetica Neue" w:hAnsi="Helvetica Neue" w:cs="Helvetica Neue"/>
                <w:sz w:val="20"/>
                <w:szCs w:val="20"/>
              </w:rPr>
              <w:t>www.</w:t>
            </w:r>
            <w:r w:rsidR="00663400" w:rsidRPr="00663400">
              <w:rPr>
                <w:rFonts w:ascii="Helvetica Neue" w:eastAsia="Helvetica Neue" w:hAnsi="Helvetica Neue" w:cs="Helvetica Neue"/>
                <w:sz w:val="20"/>
                <w:szCs w:val="20"/>
              </w:rPr>
              <w:t>eretailplus.com/</w:t>
            </w:r>
          </w:p>
          <w:p w:rsidR="00B82685" w:rsidRDefault="00B82685" w:rsidP="00B82685">
            <w:pPr>
              <w:spacing w:after="20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Front End </w:t>
            </w:r>
            <w:proofErr w:type="gram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Software :</w:t>
            </w:r>
            <w:proofErr w:type="gram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Visual Studio 2017.</w:t>
            </w:r>
          </w:p>
          <w:p w:rsidR="00B82685" w:rsidRDefault="00B82685" w:rsidP="00B82685">
            <w:pPr>
              <w:spacing w:after="20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Back </w:t>
            </w:r>
            <w:proofErr w:type="gram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End :</w:t>
            </w:r>
            <w:proofErr w:type="gram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SQL Server 2017.</w:t>
            </w:r>
          </w:p>
          <w:p w:rsidR="00B82685" w:rsidRDefault="00B82685" w:rsidP="00B82685">
            <w:pPr>
              <w:spacing w:after="20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Team Member : 1</w:t>
            </w:r>
          </w:p>
          <w:p w:rsidR="001E3120" w:rsidRPr="00CF1A49" w:rsidRDefault="001E3120" w:rsidP="001D0BF1">
            <w:pPr>
              <w:contextualSpacing w:val="0"/>
            </w:pPr>
          </w:p>
        </w:tc>
      </w:tr>
      <w:tr w:rsidR="00F61DF9" w:rsidRPr="00CF1A49" w:rsidTr="001B046F">
        <w:tc>
          <w:tcPr>
            <w:tcW w:w="9355" w:type="dxa"/>
            <w:tcMar>
              <w:top w:w="216" w:type="dxa"/>
            </w:tcMar>
          </w:tcPr>
          <w:p w:rsidR="00F61DF9" w:rsidRPr="00CF1A49" w:rsidRDefault="00D75BC2" w:rsidP="00F61DF9">
            <w:pPr>
              <w:pStyle w:val="Heading3"/>
              <w:contextualSpacing w:val="0"/>
              <w:outlineLvl w:val="2"/>
            </w:pPr>
            <w:r>
              <w:t>February 2017</w:t>
            </w:r>
            <w:r w:rsidR="00F61DF9" w:rsidRPr="00CF1A49">
              <w:t xml:space="preserve"> – </w:t>
            </w:r>
            <w:r>
              <w:t>January 2018</w:t>
            </w:r>
          </w:p>
          <w:p w:rsidR="00F61DF9" w:rsidRPr="00CF1A49" w:rsidRDefault="00D75BC2" w:rsidP="00F61DF9">
            <w:pPr>
              <w:pStyle w:val="Heading2"/>
              <w:contextualSpacing w:val="0"/>
              <w:outlineLvl w:val="1"/>
            </w:pPr>
            <w:r>
              <w:rPr>
                <w:smallCaps/>
              </w:rPr>
              <w:t>C Sharp DEVELOPER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Pelagian Softwares</w:t>
            </w:r>
            <w:proofErr w:type="gramStart"/>
            <w:r w:rsidR="00EB49B6">
              <w:rPr>
                <w:rStyle w:val="SubtleReference"/>
              </w:rPr>
              <w:t>,bikaner</w:t>
            </w:r>
            <w:proofErr w:type="gramEnd"/>
            <w:r w:rsidR="00EB49B6">
              <w:rPr>
                <w:rStyle w:val="SubtleReference"/>
              </w:rPr>
              <w:t>, rajasthan</w:t>
            </w:r>
          </w:p>
          <w:p w:rsidR="00D75BC2" w:rsidRDefault="00D75BC2" w:rsidP="00D75BC2">
            <w:pPr>
              <w:spacing w:after="20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Project Name :  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WebBilling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Software.(Window Application)</w:t>
            </w:r>
          </w:p>
          <w:p w:rsidR="00D75BC2" w:rsidRDefault="00D75BC2" w:rsidP="00D75BC2">
            <w:pPr>
              <w:spacing w:after="20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Front End </w:t>
            </w:r>
            <w:proofErr w:type="gram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Software :</w:t>
            </w:r>
            <w:proofErr w:type="gram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Visual Studio 2012.</w:t>
            </w:r>
          </w:p>
          <w:p w:rsidR="00D75BC2" w:rsidRDefault="00D75BC2" w:rsidP="00D75BC2">
            <w:pPr>
              <w:spacing w:after="20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Back </w:t>
            </w:r>
            <w:proofErr w:type="gram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End :</w:t>
            </w:r>
            <w:proofErr w:type="gram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SQL Server 2008.</w:t>
            </w:r>
          </w:p>
          <w:p w:rsidR="00D75BC2" w:rsidRDefault="00D75BC2" w:rsidP="00D75BC2">
            <w:pPr>
              <w:spacing w:after="20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Team Member : 2</w:t>
            </w:r>
          </w:p>
          <w:p w:rsidR="00B82685" w:rsidRDefault="00B82685" w:rsidP="00D75BC2">
            <w:pPr>
              <w:spacing w:after="200" w:line="276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</w:p>
          <w:p w:rsidR="00B82685" w:rsidRDefault="00B82685" w:rsidP="00B82685">
            <w:pPr>
              <w:pStyle w:val="Heading3"/>
              <w:contextualSpacing w:val="0"/>
              <w:outlineLvl w:val="2"/>
            </w:pPr>
            <w:r>
              <w:t>April 2014</w:t>
            </w:r>
            <w:r w:rsidRPr="00CF1A49">
              <w:t xml:space="preserve"> – </w:t>
            </w:r>
            <w:r>
              <w:t>june 2014</w:t>
            </w:r>
          </w:p>
          <w:p w:rsidR="00B82685" w:rsidRDefault="00B82685" w:rsidP="00B82685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>
              <w:t>IT Recruiter</w:t>
            </w:r>
            <w:r w:rsidRPr="00CF1A49">
              <w:t xml:space="preserve">, </w:t>
            </w:r>
            <w:r>
              <w:rPr>
                <w:rStyle w:val="SubtleReference"/>
              </w:rPr>
              <w:t>Beacon career, Bikaner.</w:t>
            </w:r>
          </w:p>
          <w:p w:rsidR="00D75BC2" w:rsidRDefault="00D75BC2" w:rsidP="00F61DF9"/>
        </w:tc>
      </w:tr>
    </w:tbl>
    <w:sdt>
      <w:sdtPr>
        <w:alias w:val="Education:"/>
        <w:tag w:val="Education:"/>
        <w:id w:val="-1908763273"/>
        <w:placeholder>
          <w:docPart w:val="746737F33C0D482187D7B02E808E2DB7"/>
        </w:placeholder>
        <w:temporary/>
        <w:showingPlcHdr/>
      </w:sdtPr>
      <w:sdtContent>
        <w:p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9886"/>
      </w:tblGrid>
      <w:tr w:rsidR="001D0BF1" w:rsidRPr="00CF1A49" w:rsidTr="004E6E3B">
        <w:trPr>
          <w:trHeight w:val="860"/>
        </w:trPr>
        <w:tc>
          <w:tcPr>
            <w:tcW w:w="9290" w:type="dxa"/>
          </w:tcPr>
          <w:p w:rsidR="001D0BF1" w:rsidRPr="00CF1A49" w:rsidRDefault="00DE7301" w:rsidP="001D0BF1">
            <w:pPr>
              <w:pStyle w:val="Heading3"/>
              <w:contextualSpacing w:val="0"/>
              <w:outlineLvl w:val="2"/>
            </w:pPr>
            <w:r>
              <w:t>June</w:t>
            </w:r>
            <w:r w:rsidR="001D0BF1" w:rsidRPr="00CF1A49">
              <w:t xml:space="preserve"> </w:t>
            </w:r>
            <w:r>
              <w:t>2016</w:t>
            </w:r>
          </w:p>
          <w:p w:rsidR="001D0BF1" w:rsidRPr="00CF1A49" w:rsidRDefault="00055A5E" w:rsidP="001D0BF1">
            <w:pPr>
              <w:pStyle w:val="Heading2"/>
              <w:contextualSpacing w:val="0"/>
              <w:outlineLvl w:val="1"/>
            </w:pPr>
            <w:r>
              <w:t>Master of Computer Science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Binani girls college</w:t>
            </w:r>
          </w:p>
          <w:p w:rsidR="007538DC" w:rsidRPr="00CF1A49" w:rsidRDefault="007538DC" w:rsidP="007538DC">
            <w:pPr>
              <w:contextualSpacing w:val="0"/>
            </w:pPr>
          </w:p>
        </w:tc>
      </w:tr>
      <w:tr w:rsidR="00F61DF9" w:rsidRPr="00CF1A49" w:rsidTr="004E6E3B">
        <w:trPr>
          <w:trHeight w:val="602"/>
        </w:trPr>
        <w:tc>
          <w:tcPr>
            <w:tcW w:w="9290" w:type="dxa"/>
            <w:tcMar>
              <w:top w:w="216" w:type="dxa"/>
            </w:tcMar>
          </w:tcPr>
          <w:p w:rsidR="00F61DF9" w:rsidRPr="00CF1A49" w:rsidRDefault="00DE7301" w:rsidP="00F61DF9">
            <w:pPr>
              <w:pStyle w:val="Heading3"/>
              <w:contextualSpacing w:val="0"/>
              <w:outlineLvl w:val="2"/>
            </w:pPr>
            <w:r>
              <w:t>june</w:t>
            </w:r>
            <w:r w:rsidR="00F61DF9" w:rsidRPr="00CF1A49">
              <w:t xml:space="preserve"> </w:t>
            </w:r>
            <w:r>
              <w:t>2013</w:t>
            </w:r>
          </w:p>
          <w:p w:rsidR="00F61DF9" w:rsidRDefault="00DE7301" w:rsidP="004E6E3B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>
              <w:t>Bachelor of Computer Application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Binani girls college</w:t>
            </w:r>
          </w:p>
          <w:p w:rsidR="004E6E3B" w:rsidRPr="00CF1A49" w:rsidRDefault="004E6E3B" w:rsidP="004E6E3B">
            <w:pPr>
              <w:pStyle w:val="Heading3"/>
              <w:contextualSpacing w:val="0"/>
              <w:outlineLvl w:val="2"/>
            </w:pPr>
            <w:r>
              <w:t>june</w:t>
            </w:r>
            <w:r w:rsidRPr="00CF1A49">
              <w:t xml:space="preserve"> </w:t>
            </w:r>
            <w:r>
              <w:t>2010</w:t>
            </w:r>
          </w:p>
          <w:p w:rsidR="00DE5862" w:rsidRDefault="00DE5862" w:rsidP="00DE5862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proofErr w:type="gramStart"/>
            <w:r>
              <w:t>12</w:t>
            </w:r>
            <w:r w:rsidRPr="004E6E3B">
              <w:rPr>
                <w:vertAlign w:val="superscript"/>
              </w:rPr>
              <w:t>th</w:t>
            </w:r>
            <w:r>
              <w:t>,</w:t>
            </w:r>
            <w:r w:rsidRPr="00CF1A49">
              <w:t xml:space="preserve"> </w:t>
            </w:r>
            <w:r>
              <w:rPr>
                <w:rStyle w:val="SubtleReference"/>
              </w:rPr>
              <w:t>M.sr.sec.govt.</w:t>
            </w:r>
            <w:proofErr w:type="gramEnd"/>
            <w:r>
              <w:rPr>
                <w:rStyle w:val="SubtleReference"/>
              </w:rPr>
              <w:t xml:space="preserve"> girls school</w:t>
            </w:r>
            <w:proofErr w:type="gramStart"/>
            <w:r>
              <w:rPr>
                <w:rStyle w:val="SubtleReference"/>
              </w:rPr>
              <w:t>,Bikaner</w:t>
            </w:r>
            <w:proofErr w:type="gramEnd"/>
            <w:r>
              <w:rPr>
                <w:rStyle w:val="SubtleReference"/>
              </w:rPr>
              <w:t>(raj.)</w:t>
            </w:r>
          </w:p>
          <w:p w:rsidR="00DE5862" w:rsidRPr="00CF1A49" w:rsidRDefault="00DE5862" w:rsidP="00DE5862">
            <w:pPr>
              <w:pStyle w:val="Heading3"/>
              <w:contextualSpacing w:val="0"/>
              <w:outlineLvl w:val="2"/>
            </w:pPr>
            <w:r>
              <w:t>june</w:t>
            </w:r>
            <w:r w:rsidRPr="00CF1A49">
              <w:t xml:space="preserve"> </w:t>
            </w:r>
            <w:r>
              <w:t>2008</w:t>
            </w:r>
          </w:p>
          <w:p w:rsidR="004E6E3B" w:rsidRDefault="004E6E3B" w:rsidP="004E6E3B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proofErr w:type="gramStart"/>
            <w:r>
              <w:t>10</w:t>
            </w:r>
            <w:r w:rsidRPr="004E6E3B">
              <w:rPr>
                <w:vertAlign w:val="superscript"/>
              </w:rPr>
              <w:t>th</w:t>
            </w:r>
            <w:r>
              <w:t>,</w:t>
            </w:r>
            <w:r w:rsidRPr="00CF1A49">
              <w:t xml:space="preserve"> </w:t>
            </w:r>
            <w:r>
              <w:rPr>
                <w:rStyle w:val="SubtleReference"/>
              </w:rPr>
              <w:t>M.sr.sec.govt.</w:t>
            </w:r>
            <w:proofErr w:type="gramEnd"/>
            <w:r>
              <w:rPr>
                <w:rStyle w:val="SubtleReference"/>
              </w:rPr>
              <w:t xml:space="preserve"> girls school</w:t>
            </w:r>
            <w:proofErr w:type="gramStart"/>
            <w:r>
              <w:rPr>
                <w:rStyle w:val="SubtleReference"/>
              </w:rPr>
              <w:t>,Bikaner</w:t>
            </w:r>
            <w:proofErr w:type="gramEnd"/>
            <w:r w:rsidR="00DE5862">
              <w:rPr>
                <w:rStyle w:val="SubtleReference"/>
              </w:rPr>
              <w:t>(raj.)</w:t>
            </w:r>
          </w:p>
          <w:p w:rsidR="004E6E3B" w:rsidRDefault="004E6E3B" w:rsidP="004E6E3B"/>
          <w:p w:rsidR="004E6E3B" w:rsidRDefault="004E6E3B" w:rsidP="004E6E3B">
            <w:pPr>
              <w:pStyle w:val="Heading2"/>
              <w:contextualSpacing w:val="0"/>
              <w:outlineLvl w:val="1"/>
            </w:pPr>
          </w:p>
          <w:p w:rsidR="004E6E3B" w:rsidRDefault="004E6E3B" w:rsidP="004E6E3B">
            <w:pPr>
              <w:pStyle w:val="Heading2"/>
              <w:contextualSpacing w:val="0"/>
              <w:outlineLvl w:val="1"/>
            </w:pPr>
          </w:p>
        </w:tc>
      </w:tr>
    </w:tbl>
    <w:sdt>
      <w:sdtPr>
        <w:alias w:val="Skills:"/>
        <w:tag w:val="Skills:"/>
        <w:id w:val="-1392877668"/>
        <w:placeholder>
          <w:docPart w:val="920AB0A877314032A536C1C41F0D92BD"/>
        </w:placeholder>
        <w:temporary/>
        <w:showingPlcHdr/>
      </w:sdtPr>
      <w:sdtContent>
        <w:p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/>
      </w:tblPr>
      <w:tblGrid>
        <w:gridCol w:w="4680"/>
        <w:gridCol w:w="4680"/>
      </w:tblGrid>
      <w:tr w:rsidR="003A0632" w:rsidRPr="006E1507" w:rsidTr="00CF1A49">
        <w:tc>
          <w:tcPr>
            <w:tcW w:w="4675" w:type="dxa"/>
          </w:tcPr>
          <w:p w:rsidR="001E3120" w:rsidRPr="006E1507" w:rsidRDefault="00B4720E" w:rsidP="006E1507">
            <w:pPr>
              <w:pStyle w:val="ListBullet"/>
              <w:contextualSpacing w:val="0"/>
            </w:pPr>
            <w:r>
              <w:t>C Language</w:t>
            </w:r>
          </w:p>
          <w:p w:rsidR="001F4E6D" w:rsidRDefault="00B4720E" w:rsidP="006E1507">
            <w:pPr>
              <w:pStyle w:val="ListBullet"/>
              <w:contextualSpacing w:val="0"/>
            </w:pPr>
            <w:r>
              <w:t>C#</w:t>
            </w:r>
          </w:p>
          <w:p w:rsidR="00B4720E" w:rsidRDefault="000D60B8" w:rsidP="006E1507">
            <w:pPr>
              <w:pStyle w:val="ListBullet"/>
              <w:contextualSpacing w:val="0"/>
            </w:pPr>
            <w:r>
              <w:t>PHP</w:t>
            </w:r>
          </w:p>
          <w:p w:rsidR="00BC1735" w:rsidRDefault="00BC1735" w:rsidP="006E1507">
            <w:pPr>
              <w:pStyle w:val="ListBullet"/>
              <w:contextualSpacing w:val="0"/>
            </w:pPr>
            <w:r>
              <w:t>HTML</w:t>
            </w:r>
          </w:p>
          <w:p w:rsidR="0073268D" w:rsidRDefault="00EB49B6" w:rsidP="006E1507">
            <w:pPr>
              <w:pStyle w:val="ListBullet"/>
              <w:contextualSpacing w:val="0"/>
            </w:pPr>
            <w:r>
              <w:t>JavaScript</w:t>
            </w:r>
            <w:r w:rsidRPr="006E1507">
              <w:t xml:space="preserve"> </w:t>
            </w:r>
          </w:p>
          <w:p w:rsidR="00EB49B6" w:rsidRPr="006E1507" w:rsidRDefault="00EB49B6" w:rsidP="006E1507">
            <w:pPr>
              <w:pStyle w:val="ListBullet"/>
              <w:contextualSpacing w:val="0"/>
            </w:pPr>
            <w:r>
              <w:t>Ajax</w:t>
            </w:r>
          </w:p>
        </w:tc>
        <w:tc>
          <w:tcPr>
            <w:tcW w:w="4675" w:type="dxa"/>
            <w:tcMar>
              <w:left w:w="360" w:type="dxa"/>
            </w:tcMar>
          </w:tcPr>
          <w:p w:rsidR="003A0632" w:rsidRPr="006E1507" w:rsidRDefault="007D43C4" w:rsidP="006E1507">
            <w:pPr>
              <w:pStyle w:val="ListBullet"/>
              <w:contextualSpacing w:val="0"/>
            </w:pPr>
            <w:r>
              <w:t xml:space="preserve">Manual </w:t>
            </w:r>
            <w:r w:rsidR="00B4720E">
              <w:t>Testing</w:t>
            </w:r>
          </w:p>
          <w:p w:rsidR="001E3120" w:rsidRDefault="00B4720E" w:rsidP="006E1507">
            <w:pPr>
              <w:pStyle w:val="ListBullet"/>
              <w:contextualSpacing w:val="0"/>
            </w:pPr>
            <w:r>
              <w:t>SQL Server</w:t>
            </w:r>
            <w:r w:rsidR="000D60B8">
              <w:t>/MYSQL</w:t>
            </w:r>
            <w:r w:rsidR="007D43C4">
              <w:t xml:space="preserve"> </w:t>
            </w:r>
          </w:p>
          <w:p w:rsidR="006C1935" w:rsidRDefault="006C1935" w:rsidP="006E1507">
            <w:pPr>
              <w:pStyle w:val="ListBullet"/>
              <w:contextualSpacing w:val="0"/>
            </w:pPr>
            <w:r>
              <w:t>ASP.NET</w:t>
            </w:r>
          </w:p>
          <w:p w:rsidR="00BC1735" w:rsidRDefault="0073268D" w:rsidP="006E1507">
            <w:pPr>
              <w:pStyle w:val="ListBullet"/>
              <w:contextualSpacing w:val="0"/>
            </w:pPr>
            <w:proofErr w:type="spellStart"/>
            <w:r>
              <w:t>WordPress</w:t>
            </w:r>
            <w:proofErr w:type="spellEnd"/>
            <w:r>
              <w:t xml:space="preserve"> CMS</w:t>
            </w:r>
            <w:r w:rsidR="00136A79">
              <w:t xml:space="preserve"> (theme and </w:t>
            </w:r>
            <w:proofErr w:type="spellStart"/>
            <w:r w:rsidR="00136A79">
              <w:t>Plugins</w:t>
            </w:r>
            <w:proofErr w:type="spellEnd"/>
            <w:r w:rsidR="00136A79">
              <w:t xml:space="preserve"> , API </w:t>
            </w:r>
            <w:proofErr w:type="spellStart"/>
            <w:r w:rsidR="00136A79">
              <w:t>integeration</w:t>
            </w:r>
            <w:proofErr w:type="spellEnd"/>
            <w:r w:rsidR="00136A79">
              <w:t>)</w:t>
            </w:r>
          </w:p>
          <w:p w:rsidR="0073268D" w:rsidRPr="006E1507" w:rsidRDefault="00292BD5" w:rsidP="006E1507">
            <w:pPr>
              <w:pStyle w:val="ListBullet"/>
              <w:contextualSpacing w:val="0"/>
            </w:pPr>
            <w:proofErr w:type="spellStart"/>
            <w:r>
              <w:t>jQuery</w:t>
            </w:r>
            <w:proofErr w:type="spellEnd"/>
          </w:p>
          <w:p w:rsidR="001E3120" w:rsidRPr="006E1507" w:rsidRDefault="001E3120" w:rsidP="00B4720E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p w:rsidR="00AD782D" w:rsidRPr="00CF1A49" w:rsidRDefault="00536735" w:rsidP="0062312F">
      <w:pPr>
        <w:pStyle w:val="Heading1"/>
      </w:pPr>
      <w:r>
        <w:t>declaration</w:t>
      </w:r>
    </w:p>
    <w:p w:rsidR="00536735" w:rsidRDefault="00536735" w:rsidP="006E1507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I am confident of my ability to work in a team.</w:t>
      </w:r>
      <w:r>
        <w:rPr>
          <w:rFonts w:ascii="Verdana" w:eastAsia="Verdana" w:hAnsi="Verdana" w:cs="Verdana"/>
          <w:color w:val="000000"/>
          <w:sz w:val="20"/>
          <w:szCs w:val="20"/>
        </w:rPr>
        <w:br/>
        <w:t>I hereby declare that the information furnished above is true to the best of my knowledge.</w:t>
      </w:r>
      <w:r>
        <w:rPr>
          <w:rFonts w:ascii="Verdana" w:eastAsia="Verdana" w:hAnsi="Verdana" w:cs="Verdana"/>
        </w:rPr>
        <w:t xml:space="preserve">      </w:t>
      </w:r>
    </w:p>
    <w:p w:rsidR="00536735" w:rsidRDefault="00536735" w:rsidP="006E1507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</w:p>
    <w:p w:rsidR="00B51D1B" w:rsidRPr="006E1507" w:rsidRDefault="00536735" w:rsidP="006E1507"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proofErr w:type="gramStart"/>
      <w:r>
        <w:rPr>
          <w:rFonts w:ascii="Verdana" w:eastAsia="Verdana" w:hAnsi="Verdana" w:cs="Verdana"/>
        </w:rPr>
        <w:t>(</w:t>
      </w:r>
      <w:r w:rsidR="00AE0F5D">
        <w:rPr>
          <w:rFonts w:ascii="Verdana" w:eastAsia="Verdana" w:hAnsi="Verdana" w:cs="Verdana"/>
        </w:rPr>
        <w:t xml:space="preserve"> </w:t>
      </w:r>
      <w:proofErr w:type="spellStart"/>
      <w:r w:rsidR="00AE0F5D">
        <w:rPr>
          <w:rFonts w:ascii="Verdana" w:eastAsia="Verdana" w:hAnsi="Verdana" w:cs="Verdana"/>
        </w:rPr>
        <w:t>Deeksh</w:t>
      </w:r>
      <w:r w:rsidR="002B18CE">
        <w:rPr>
          <w:rFonts w:ascii="Verdana" w:eastAsia="Verdana" w:hAnsi="Verdana" w:cs="Verdana"/>
        </w:rPr>
        <w:t>a</w:t>
      </w:r>
      <w:r w:rsidR="00AE0F5D">
        <w:rPr>
          <w:rFonts w:ascii="Verdana" w:eastAsia="Verdana" w:hAnsi="Verdana" w:cs="Verdana"/>
        </w:rPr>
        <w:t>a</w:t>
      </w:r>
      <w:proofErr w:type="spellEnd"/>
      <w:proofErr w:type="gramEnd"/>
      <w:r w:rsidR="00AE0F5D"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</w:rPr>
        <w:t xml:space="preserve">Singh)                            </w:t>
      </w:r>
    </w:p>
    <w:sectPr w:rsidR="00B51D1B" w:rsidRPr="006E1507" w:rsidSect="005A1B10">
      <w:footerReference w:type="default" r:id="rId19"/>
      <w:headerReference w:type="first" r:id="rId20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4CEB" w:rsidRDefault="00334CEB" w:rsidP="0068194B">
      <w:r>
        <w:separator/>
      </w:r>
    </w:p>
    <w:p w:rsidR="00334CEB" w:rsidRDefault="00334CEB"/>
    <w:p w:rsidR="00334CEB" w:rsidRDefault="00334CEB"/>
  </w:endnote>
  <w:endnote w:type="continuationSeparator" w:id="0">
    <w:p w:rsidR="00334CEB" w:rsidRDefault="00334CEB" w:rsidP="0068194B">
      <w:r>
        <w:continuationSeparator/>
      </w:r>
    </w:p>
    <w:p w:rsidR="00334CEB" w:rsidRDefault="00334CEB"/>
    <w:p w:rsidR="00334CEB" w:rsidRDefault="00334CEB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Arial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80CF8" w:rsidRDefault="00FC311A">
        <w:pPr>
          <w:pStyle w:val="Footer"/>
        </w:pPr>
        <w:r>
          <w:fldChar w:fldCharType="begin"/>
        </w:r>
        <w:r w:rsidR="00F80CF8">
          <w:instrText xml:space="preserve"> PAGE   \* MERGEFORMAT </w:instrText>
        </w:r>
        <w:r>
          <w:fldChar w:fldCharType="separate"/>
        </w:r>
        <w:r w:rsidR="00F758E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4CEB" w:rsidRDefault="00334CEB" w:rsidP="0068194B">
      <w:r>
        <w:separator/>
      </w:r>
    </w:p>
    <w:p w:rsidR="00334CEB" w:rsidRDefault="00334CEB"/>
    <w:p w:rsidR="00334CEB" w:rsidRDefault="00334CEB"/>
  </w:footnote>
  <w:footnote w:type="continuationSeparator" w:id="0">
    <w:p w:rsidR="00334CEB" w:rsidRDefault="00334CEB" w:rsidP="0068194B">
      <w:r>
        <w:continuationSeparator/>
      </w:r>
    </w:p>
    <w:p w:rsidR="00334CEB" w:rsidRDefault="00334CEB"/>
    <w:p w:rsidR="00334CEB" w:rsidRDefault="00334CEB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0CF8" w:rsidRPr="004E01EB" w:rsidRDefault="00FC311A" w:rsidP="005A1B10">
    <w:pPr>
      <w:pStyle w:val="Header"/>
    </w:pPr>
    <w:r>
      <w:rPr>
        <w:noProof/>
      </w:rPr>
      <w:pict>
        <v:line id="Straight Connector 5" o:spid="_x0000_s4097" alt="Header dividing line" style="position:absolute;z-index:-251658752;visibility:visible;mso-width-percent:1000;mso-top-percent:173;mso-position-horizontal:center;mso-position-horizontal-relative:page;mso-position-vertical-relative:page;mso-width-percent:1000;mso-top-percent:173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<v:stroke joinstyle="miter"/>
          <w10:wrap anchorx="page" anchory="page"/>
        </v:lin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>
    <w:nsid w:val="FFFFFF89"/>
    <w:multiLevelType w:val="singleLevel"/>
    <w:tmpl w:val="2D54780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>
    <w:nsid w:val="00DC16B5"/>
    <w:multiLevelType w:val="multilevel"/>
    <w:tmpl w:val="ADF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2971A94"/>
    <w:multiLevelType w:val="hybridMultilevel"/>
    <w:tmpl w:val="998638E0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F7708F4"/>
    <w:multiLevelType w:val="hybridMultilevel"/>
    <w:tmpl w:val="56268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07D4A03"/>
    <w:multiLevelType w:val="multilevel"/>
    <w:tmpl w:val="465C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>
    <w:nsid w:val="1ACA6AAA"/>
    <w:multiLevelType w:val="multilevel"/>
    <w:tmpl w:val="A478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2EB755D9"/>
    <w:multiLevelType w:val="multilevel"/>
    <w:tmpl w:val="5134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>
    <w:nsid w:val="3A7611FF"/>
    <w:multiLevelType w:val="multilevel"/>
    <w:tmpl w:val="53AE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CFB169F"/>
    <w:multiLevelType w:val="multilevel"/>
    <w:tmpl w:val="08F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>
    <w:nsid w:val="55770E43"/>
    <w:multiLevelType w:val="hybridMultilevel"/>
    <w:tmpl w:val="ADE6C8A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>
    <w:nsid w:val="55AF6A6A"/>
    <w:multiLevelType w:val="multilevel"/>
    <w:tmpl w:val="5E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3FD369E"/>
    <w:multiLevelType w:val="multilevel"/>
    <w:tmpl w:val="28B2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E1564C5"/>
    <w:multiLevelType w:val="hybridMultilevel"/>
    <w:tmpl w:val="E118D456"/>
    <w:lvl w:ilvl="0" w:tplc="7FEE39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6D359BD"/>
    <w:multiLevelType w:val="hybridMultilevel"/>
    <w:tmpl w:val="D3C84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174FF0"/>
    <w:multiLevelType w:val="multilevel"/>
    <w:tmpl w:val="D3BA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4"/>
  </w:num>
  <w:num w:numId="6">
    <w:abstractNumId w:val="3"/>
  </w:num>
  <w:num w:numId="7">
    <w:abstractNumId w:val="17"/>
  </w:num>
  <w:num w:numId="8">
    <w:abstractNumId w:val="2"/>
  </w:num>
  <w:num w:numId="9">
    <w:abstractNumId w:val="20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21"/>
  </w:num>
  <w:num w:numId="15">
    <w:abstractNumId w:val="25"/>
  </w:num>
  <w:num w:numId="16">
    <w:abstractNumId w:val="12"/>
  </w:num>
  <w:num w:numId="17">
    <w:abstractNumId w:val="11"/>
  </w:num>
  <w:num w:numId="18">
    <w:abstractNumId w:val="23"/>
  </w:num>
  <w:num w:numId="19">
    <w:abstractNumId w:val="16"/>
  </w:num>
  <w:num w:numId="20">
    <w:abstractNumId w:val="10"/>
  </w:num>
  <w:num w:numId="21">
    <w:abstractNumId w:val="13"/>
  </w:num>
  <w:num w:numId="22">
    <w:abstractNumId w:val="18"/>
  </w:num>
  <w:num w:numId="23">
    <w:abstractNumId w:val="24"/>
  </w:num>
  <w:num w:numId="24">
    <w:abstractNumId w:val="19"/>
  </w:num>
  <w:num w:numId="25">
    <w:abstractNumId w:val="15"/>
  </w:num>
  <w:num w:numId="26">
    <w:abstractNumId w:val="22"/>
  </w:num>
  <w:num w:numId="27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90"/>
  <w:proofState w:spelling="clean" w:grammar="clean"/>
  <w:attachedTemplate r:id="rId1"/>
  <w:defaultTabStop w:val="720"/>
  <w:characterSpacingControl w:val="doNotCompress"/>
  <w:hdrShapeDefaults>
    <o:shapedefaults v:ext="edit" spidmax="13314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D75BC2"/>
    <w:rsid w:val="000001EF"/>
    <w:rsid w:val="00007322"/>
    <w:rsid w:val="00007728"/>
    <w:rsid w:val="000163AC"/>
    <w:rsid w:val="00022688"/>
    <w:rsid w:val="00024584"/>
    <w:rsid w:val="00024730"/>
    <w:rsid w:val="00031F0F"/>
    <w:rsid w:val="000444B2"/>
    <w:rsid w:val="0004564B"/>
    <w:rsid w:val="00046586"/>
    <w:rsid w:val="00055798"/>
    <w:rsid w:val="00055A5E"/>
    <w:rsid w:val="00055E95"/>
    <w:rsid w:val="0007021F"/>
    <w:rsid w:val="00082497"/>
    <w:rsid w:val="000A7C2C"/>
    <w:rsid w:val="000B2BA5"/>
    <w:rsid w:val="000D5FBA"/>
    <w:rsid w:val="000D60B8"/>
    <w:rsid w:val="000E257E"/>
    <w:rsid w:val="000E38D0"/>
    <w:rsid w:val="000E43B4"/>
    <w:rsid w:val="000F2F8C"/>
    <w:rsid w:val="0010006E"/>
    <w:rsid w:val="001021FE"/>
    <w:rsid w:val="001045A8"/>
    <w:rsid w:val="00114A91"/>
    <w:rsid w:val="00117CF7"/>
    <w:rsid w:val="001242F2"/>
    <w:rsid w:val="00130DB5"/>
    <w:rsid w:val="00136A79"/>
    <w:rsid w:val="001427E1"/>
    <w:rsid w:val="00161AEA"/>
    <w:rsid w:val="00163668"/>
    <w:rsid w:val="00171566"/>
    <w:rsid w:val="00174676"/>
    <w:rsid w:val="001755A8"/>
    <w:rsid w:val="00180793"/>
    <w:rsid w:val="00184014"/>
    <w:rsid w:val="00192008"/>
    <w:rsid w:val="001B046F"/>
    <w:rsid w:val="001C0E68"/>
    <w:rsid w:val="001C4B6F"/>
    <w:rsid w:val="001C564A"/>
    <w:rsid w:val="001D0BF1"/>
    <w:rsid w:val="001E3120"/>
    <w:rsid w:val="001E487E"/>
    <w:rsid w:val="001E7E0C"/>
    <w:rsid w:val="001F0BB0"/>
    <w:rsid w:val="001F26AF"/>
    <w:rsid w:val="001F4E6D"/>
    <w:rsid w:val="001F6140"/>
    <w:rsid w:val="00203573"/>
    <w:rsid w:val="0020597D"/>
    <w:rsid w:val="00206314"/>
    <w:rsid w:val="002100F6"/>
    <w:rsid w:val="00213B4C"/>
    <w:rsid w:val="002253B0"/>
    <w:rsid w:val="00235A05"/>
    <w:rsid w:val="00236D54"/>
    <w:rsid w:val="0024025C"/>
    <w:rsid w:val="00241D8C"/>
    <w:rsid w:val="00241FDB"/>
    <w:rsid w:val="0024720C"/>
    <w:rsid w:val="00254471"/>
    <w:rsid w:val="0026031E"/>
    <w:rsid w:val="002617AE"/>
    <w:rsid w:val="002638D0"/>
    <w:rsid w:val="002647D3"/>
    <w:rsid w:val="002716EF"/>
    <w:rsid w:val="00275EAE"/>
    <w:rsid w:val="00292BD5"/>
    <w:rsid w:val="00294998"/>
    <w:rsid w:val="00297F18"/>
    <w:rsid w:val="002A1945"/>
    <w:rsid w:val="002B18CE"/>
    <w:rsid w:val="002B2958"/>
    <w:rsid w:val="002B3FC8"/>
    <w:rsid w:val="002B5B5B"/>
    <w:rsid w:val="002C7109"/>
    <w:rsid w:val="002D23C5"/>
    <w:rsid w:val="002D3E7B"/>
    <w:rsid w:val="002D6137"/>
    <w:rsid w:val="002E7E61"/>
    <w:rsid w:val="002F05E5"/>
    <w:rsid w:val="002F254D"/>
    <w:rsid w:val="002F30E4"/>
    <w:rsid w:val="002F38FA"/>
    <w:rsid w:val="00307140"/>
    <w:rsid w:val="00316DFF"/>
    <w:rsid w:val="00325B57"/>
    <w:rsid w:val="00334CEB"/>
    <w:rsid w:val="00336056"/>
    <w:rsid w:val="003474DC"/>
    <w:rsid w:val="003544E1"/>
    <w:rsid w:val="00357125"/>
    <w:rsid w:val="0036548A"/>
    <w:rsid w:val="00365B9F"/>
    <w:rsid w:val="00366398"/>
    <w:rsid w:val="003675DB"/>
    <w:rsid w:val="00372362"/>
    <w:rsid w:val="00385BD6"/>
    <w:rsid w:val="003A0632"/>
    <w:rsid w:val="003A30E5"/>
    <w:rsid w:val="003A35C8"/>
    <w:rsid w:val="003A6ADF"/>
    <w:rsid w:val="003B0A09"/>
    <w:rsid w:val="003B5928"/>
    <w:rsid w:val="003D27B8"/>
    <w:rsid w:val="003D380F"/>
    <w:rsid w:val="003E160D"/>
    <w:rsid w:val="003F02E7"/>
    <w:rsid w:val="003F1D5F"/>
    <w:rsid w:val="00405128"/>
    <w:rsid w:val="00406CFF"/>
    <w:rsid w:val="00407661"/>
    <w:rsid w:val="004077A0"/>
    <w:rsid w:val="00416B25"/>
    <w:rsid w:val="00420592"/>
    <w:rsid w:val="004240A4"/>
    <w:rsid w:val="0042776F"/>
    <w:rsid w:val="004319E0"/>
    <w:rsid w:val="00437E8C"/>
    <w:rsid w:val="00440225"/>
    <w:rsid w:val="0044477A"/>
    <w:rsid w:val="0044547F"/>
    <w:rsid w:val="004726BC"/>
    <w:rsid w:val="00474105"/>
    <w:rsid w:val="00480E6E"/>
    <w:rsid w:val="00482A86"/>
    <w:rsid w:val="00486277"/>
    <w:rsid w:val="0049120F"/>
    <w:rsid w:val="00494CF6"/>
    <w:rsid w:val="00495F8D"/>
    <w:rsid w:val="004A14F1"/>
    <w:rsid w:val="004A1FAE"/>
    <w:rsid w:val="004A32FF"/>
    <w:rsid w:val="004A55AD"/>
    <w:rsid w:val="004B06EB"/>
    <w:rsid w:val="004B6AD0"/>
    <w:rsid w:val="004C2D5D"/>
    <w:rsid w:val="004C33E1"/>
    <w:rsid w:val="004C38AA"/>
    <w:rsid w:val="004D6CF5"/>
    <w:rsid w:val="004E01EB"/>
    <w:rsid w:val="004E2794"/>
    <w:rsid w:val="004E6E3B"/>
    <w:rsid w:val="004F264E"/>
    <w:rsid w:val="004F379D"/>
    <w:rsid w:val="004F4850"/>
    <w:rsid w:val="005061B6"/>
    <w:rsid w:val="00510392"/>
    <w:rsid w:val="00513E2A"/>
    <w:rsid w:val="005172AB"/>
    <w:rsid w:val="00531E25"/>
    <w:rsid w:val="00536304"/>
    <w:rsid w:val="00536735"/>
    <w:rsid w:val="00566A35"/>
    <w:rsid w:val="0056701E"/>
    <w:rsid w:val="005740D7"/>
    <w:rsid w:val="005A0F26"/>
    <w:rsid w:val="005A1B10"/>
    <w:rsid w:val="005A6850"/>
    <w:rsid w:val="005B1B1B"/>
    <w:rsid w:val="005B42C3"/>
    <w:rsid w:val="005C5932"/>
    <w:rsid w:val="005D3CA7"/>
    <w:rsid w:val="005D4CC1"/>
    <w:rsid w:val="005F4B91"/>
    <w:rsid w:val="005F55D2"/>
    <w:rsid w:val="00605FA3"/>
    <w:rsid w:val="00614265"/>
    <w:rsid w:val="0062312F"/>
    <w:rsid w:val="00624B77"/>
    <w:rsid w:val="00625F2C"/>
    <w:rsid w:val="00630671"/>
    <w:rsid w:val="0066133B"/>
    <w:rsid w:val="006618E9"/>
    <w:rsid w:val="00663400"/>
    <w:rsid w:val="006727A2"/>
    <w:rsid w:val="0067564E"/>
    <w:rsid w:val="00676150"/>
    <w:rsid w:val="0068194B"/>
    <w:rsid w:val="00690480"/>
    <w:rsid w:val="00692703"/>
    <w:rsid w:val="006A1962"/>
    <w:rsid w:val="006A4DBD"/>
    <w:rsid w:val="006B5D48"/>
    <w:rsid w:val="006B7D7B"/>
    <w:rsid w:val="006C1935"/>
    <w:rsid w:val="006C1A5E"/>
    <w:rsid w:val="006D392F"/>
    <w:rsid w:val="006E1507"/>
    <w:rsid w:val="006E3B71"/>
    <w:rsid w:val="006F4979"/>
    <w:rsid w:val="00712D8B"/>
    <w:rsid w:val="007273B7"/>
    <w:rsid w:val="0073268D"/>
    <w:rsid w:val="00733E0A"/>
    <w:rsid w:val="00743F7E"/>
    <w:rsid w:val="0074403D"/>
    <w:rsid w:val="00746D44"/>
    <w:rsid w:val="007538DC"/>
    <w:rsid w:val="00757803"/>
    <w:rsid w:val="007747B9"/>
    <w:rsid w:val="007758D9"/>
    <w:rsid w:val="0079206B"/>
    <w:rsid w:val="00796076"/>
    <w:rsid w:val="007A7FEB"/>
    <w:rsid w:val="007B092E"/>
    <w:rsid w:val="007B46F0"/>
    <w:rsid w:val="007B48A4"/>
    <w:rsid w:val="007C0566"/>
    <w:rsid w:val="007C606B"/>
    <w:rsid w:val="007D43C4"/>
    <w:rsid w:val="007D46C3"/>
    <w:rsid w:val="007E0DF5"/>
    <w:rsid w:val="007E6A61"/>
    <w:rsid w:val="007F4CD8"/>
    <w:rsid w:val="00801140"/>
    <w:rsid w:val="00803404"/>
    <w:rsid w:val="00817A34"/>
    <w:rsid w:val="00823017"/>
    <w:rsid w:val="008255E1"/>
    <w:rsid w:val="00834955"/>
    <w:rsid w:val="00855B59"/>
    <w:rsid w:val="00860461"/>
    <w:rsid w:val="0086325F"/>
    <w:rsid w:val="0086487C"/>
    <w:rsid w:val="00870B20"/>
    <w:rsid w:val="008829F8"/>
    <w:rsid w:val="00885897"/>
    <w:rsid w:val="008A499F"/>
    <w:rsid w:val="008A6538"/>
    <w:rsid w:val="008C7056"/>
    <w:rsid w:val="008F3B14"/>
    <w:rsid w:val="00901899"/>
    <w:rsid w:val="0090344B"/>
    <w:rsid w:val="00903E4A"/>
    <w:rsid w:val="00905715"/>
    <w:rsid w:val="009068E7"/>
    <w:rsid w:val="0091321E"/>
    <w:rsid w:val="00913946"/>
    <w:rsid w:val="00916F89"/>
    <w:rsid w:val="00920F56"/>
    <w:rsid w:val="00926E36"/>
    <w:rsid w:val="0092726B"/>
    <w:rsid w:val="0093576F"/>
    <w:rsid w:val="009361BA"/>
    <w:rsid w:val="0094289D"/>
    <w:rsid w:val="00944F78"/>
    <w:rsid w:val="009510E7"/>
    <w:rsid w:val="00952C89"/>
    <w:rsid w:val="00952D11"/>
    <w:rsid w:val="00956DC8"/>
    <w:rsid w:val="009571D8"/>
    <w:rsid w:val="00960262"/>
    <w:rsid w:val="009650EA"/>
    <w:rsid w:val="00970848"/>
    <w:rsid w:val="00973006"/>
    <w:rsid w:val="0097790C"/>
    <w:rsid w:val="0098506E"/>
    <w:rsid w:val="00986C32"/>
    <w:rsid w:val="00986C62"/>
    <w:rsid w:val="0099771D"/>
    <w:rsid w:val="009A44CE"/>
    <w:rsid w:val="009C4DFC"/>
    <w:rsid w:val="009D44F8"/>
    <w:rsid w:val="009E02D3"/>
    <w:rsid w:val="009E3160"/>
    <w:rsid w:val="009E4879"/>
    <w:rsid w:val="009F220C"/>
    <w:rsid w:val="009F3B05"/>
    <w:rsid w:val="009F4931"/>
    <w:rsid w:val="00A050CD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85E5F"/>
    <w:rsid w:val="00A92231"/>
    <w:rsid w:val="00A93A5D"/>
    <w:rsid w:val="00A947AE"/>
    <w:rsid w:val="00AB32F8"/>
    <w:rsid w:val="00AB610B"/>
    <w:rsid w:val="00AB77B9"/>
    <w:rsid w:val="00AD360E"/>
    <w:rsid w:val="00AD40FB"/>
    <w:rsid w:val="00AD782D"/>
    <w:rsid w:val="00AE0F5D"/>
    <w:rsid w:val="00AE7650"/>
    <w:rsid w:val="00AF5EC1"/>
    <w:rsid w:val="00B10EBE"/>
    <w:rsid w:val="00B12120"/>
    <w:rsid w:val="00B2169C"/>
    <w:rsid w:val="00B236F1"/>
    <w:rsid w:val="00B46D50"/>
    <w:rsid w:val="00B4720E"/>
    <w:rsid w:val="00B50F99"/>
    <w:rsid w:val="00B51D1B"/>
    <w:rsid w:val="00B540F4"/>
    <w:rsid w:val="00B60FD0"/>
    <w:rsid w:val="00B622DF"/>
    <w:rsid w:val="00B6332A"/>
    <w:rsid w:val="00B81760"/>
    <w:rsid w:val="00B82685"/>
    <w:rsid w:val="00B8494C"/>
    <w:rsid w:val="00B90869"/>
    <w:rsid w:val="00B94A38"/>
    <w:rsid w:val="00B97978"/>
    <w:rsid w:val="00BA1546"/>
    <w:rsid w:val="00BA1C6C"/>
    <w:rsid w:val="00BB4965"/>
    <w:rsid w:val="00BB4E51"/>
    <w:rsid w:val="00BC05B8"/>
    <w:rsid w:val="00BC1735"/>
    <w:rsid w:val="00BD431F"/>
    <w:rsid w:val="00BE423E"/>
    <w:rsid w:val="00BF0CF7"/>
    <w:rsid w:val="00BF61AC"/>
    <w:rsid w:val="00C044CB"/>
    <w:rsid w:val="00C1354D"/>
    <w:rsid w:val="00C20D82"/>
    <w:rsid w:val="00C31522"/>
    <w:rsid w:val="00C446DB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06E61"/>
    <w:rsid w:val="00D1233C"/>
    <w:rsid w:val="00D15DAF"/>
    <w:rsid w:val="00D243A9"/>
    <w:rsid w:val="00D305E5"/>
    <w:rsid w:val="00D3544B"/>
    <w:rsid w:val="00D37CD3"/>
    <w:rsid w:val="00D41AD7"/>
    <w:rsid w:val="00D56BD4"/>
    <w:rsid w:val="00D57117"/>
    <w:rsid w:val="00D66A52"/>
    <w:rsid w:val="00D66EFA"/>
    <w:rsid w:val="00D7170B"/>
    <w:rsid w:val="00D72A2D"/>
    <w:rsid w:val="00D75BC2"/>
    <w:rsid w:val="00D87F20"/>
    <w:rsid w:val="00D9521A"/>
    <w:rsid w:val="00DA3914"/>
    <w:rsid w:val="00DA59AA"/>
    <w:rsid w:val="00DB6915"/>
    <w:rsid w:val="00DB7E1E"/>
    <w:rsid w:val="00DC1B78"/>
    <w:rsid w:val="00DC2A2F"/>
    <w:rsid w:val="00DC600B"/>
    <w:rsid w:val="00DC65F2"/>
    <w:rsid w:val="00DC6CEA"/>
    <w:rsid w:val="00DE0FAA"/>
    <w:rsid w:val="00DE136D"/>
    <w:rsid w:val="00DE5862"/>
    <w:rsid w:val="00DE6534"/>
    <w:rsid w:val="00DE7301"/>
    <w:rsid w:val="00DF4D6C"/>
    <w:rsid w:val="00DF5280"/>
    <w:rsid w:val="00E01923"/>
    <w:rsid w:val="00E0227E"/>
    <w:rsid w:val="00E027E7"/>
    <w:rsid w:val="00E10BC4"/>
    <w:rsid w:val="00E14498"/>
    <w:rsid w:val="00E2397A"/>
    <w:rsid w:val="00E254DB"/>
    <w:rsid w:val="00E25B51"/>
    <w:rsid w:val="00E300FC"/>
    <w:rsid w:val="00E362DB"/>
    <w:rsid w:val="00E50D5A"/>
    <w:rsid w:val="00E54F6A"/>
    <w:rsid w:val="00E5632B"/>
    <w:rsid w:val="00E5746A"/>
    <w:rsid w:val="00E60811"/>
    <w:rsid w:val="00E70240"/>
    <w:rsid w:val="00E71E6B"/>
    <w:rsid w:val="00E77B63"/>
    <w:rsid w:val="00E81CC5"/>
    <w:rsid w:val="00E85A87"/>
    <w:rsid w:val="00E85B4A"/>
    <w:rsid w:val="00E9528E"/>
    <w:rsid w:val="00EA10DB"/>
    <w:rsid w:val="00EA5099"/>
    <w:rsid w:val="00EB49B6"/>
    <w:rsid w:val="00EB550A"/>
    <w:rsid w:val="00EC1351"/>
    <w:rsid w:val="00EC4CBF"/>
    <w:rsid w:val="00ED787C"/>
    <w:rsid w:val="00EE2CA8"/>
    <w:rsid w:val="00EF17E8"/>
    <w:rsid w:val="00EF51D9"/>
    <w:rsid w:val="00F04C5D"/>
    <w:rsid w:val="00F130DD"/>
    <w:rsid w:val="00F13B38"/>
    <w:rsid w:val="00F153B9"/>
    <w:rsid w:val="00F24884"/>
    <w:rsid w:val="00F26A37"/>
    <w:rsid w:val="00F476C4"/>
    <w:rsid w:val="00F61DF9"/>
    <w:rsid w:val="00F758E2"/>
    <w:rsid w:val="00F80CF8"/>
    <w:rsid w:val="00F81960"/>
    <w:rsid w:val="00F8769D"/>
    <w:rsid w:val="00F9350C"/>
    <w:rsid w:val="00F94EB5"/>
    <w:rsid w:val="00F9624D"/>
    <w:rsid w:val="00FB31C1"/>
    <w:rsid w:val="00FB58F2"/>
    <w:rsid w:val="00FC311A"/>
    <w:rsid w:val="00FC6AEA"/>
    <w:rsid w:val="00FC7FE9"/>
    <w:rsid w:val="00FD3D13"/>
    <w:rsid w:val="00FE55A2"/>
    <w:rsid w:val="00FF3F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 w:qFormat="1"/>
    <w:lsdException w:name="List Number" w:semiHidden="0" w:unhideWhenUsed="0" w:qFormat="1"/>
    <w:lsdException w:name="Title" w:semiHidden="0" w:uiPriority="10" w:unhideWhenUsed="0" w:qFormat="1"/>
    <w:lsdException w:name="Default Paragraph Font" w:uiPriority="1"/>
    <w:lsdException w:name="Subtitle" w:uiPriority="11"/>
    <w:lsdException w:name="Strong" w:uiPriority="22" w:qFormat="1"/>
    <w:lsdException w:name="Emphasis" w:uiPriority="20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/>
    <w:lsdException w:name="Quote" w:uiPriority="29"/>
    <w:lsdException w:name="Intense Quote" w:uiPriority="3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/>
    <w:lsdException w:name="Intense Emphasis" w:uiPriority="21"/>
    <w:lsdException w:name="Subtle Reference" w:semiHidden="0" w:uiPriority="10" w:unhideWhenUsed="0" w:qFormat="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customStyle="1" w:styleId="ColorfulGrid1">
    <w:name w:val="Colorful Grid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customStyle="1" w:styleId="ColorfulList1">
    <w:name w:val="Colorful List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ColorfulShading1">
    <w:name w:val="Colorful Shading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arkList1">
    <w:name w:val="Dark List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customStyle="1" w:styleId="GridTable1Light">
    <w:name w:val="Grid Table 1 Light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2647D3"/>
    <w:tblPr>
      <w:tblStyleRowBandSize w:val="1"/>
      <w:tblStyleColBandSize w:val="1"/>
      <w:tblInd w:w="0" w:type="dxa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2647D3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customStyle="1" w:styleId="LightGrid1">
    <w:name w:val="Light Grid1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customStyle="1" w:styleId="LightList1">
    <w:name w:val="Light List1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customStyle="1" w:styleId="LightShading1">
    <w:name w:val="Light Shading1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8" w:space="0" w:color="1D824C" w:themeColor="accent1"/>
        <w:bottom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8" w:space="0" w:color="005556" w:themeColor="accent2"/>
        <w:bottom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8" w:space="0" w:color="B11F35" w:themeColor="accent3"/>
        <w:bottom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8" w:space="0" w:color="856628" w:themeColor="accent4"/>
        <w:bottom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8" w:space="0" w:color="7E314C" w:themeColor="accent5"/>
        <w:bottom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8" w:space="0" w:color="4B6A88" w:themeColor="accent6"/>
        <w:bottom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2647D3"/>
    <w:tblPr>
      <w:tblStyleRowBandSize w:val="1"/>
      <w:tblStyleColBandSize w:val="1"/>
      <w:tblInd w:w="0" w:type="dxa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2647D3"/>
    <w:tblPr>
      <w:tblStyleRowBandSize w:val="1"/>
      <w:tblStyleColBandSize w:val="1"/>
      <w:tblInd w:w="0" w:type="dxa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Borders>
        <w:top w:val="single" w:sz="4" w:space="0" w:color="1D824C" w:themeColor="accent1"/>
        <w:bottom w:val="single" w:sz="4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Borders>
        <w:top w:val="single" w:sz="4" w:space="0" w:color="005556" w:themeColor="accent2"/>
        <w:bottom w:val="single" w:sz="4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Borders>
        <w:top w:val="single" w:sz="4" w:space="0" w:color="B11F35" w:themeColor="accent3"/>
        <w:bottom w:val="single" w:sz="4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Borders>
        <w:top w:val="single" w:sz="4" w:space="0" w:color="856628" w:themeColor="accent4"/>
        <w:bottom w:val="single" w:sz="4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7E314C" w:themeColor="accent5"/>
        <w:bottom w:val="single" w:sz="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Borders>
        <w:top w:val="single" w:sz="4" w:space="0" w:color="4B6A88" w:themeColor="accent6"/>
        <w:bottom w:val="single" w:sz="4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MediumGrid11">
    <w:name w:val="Medium Grid 11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customStyle="1" w:styleId="MediumGrid21">
    <w:name w:val="Medium Grid 2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customStyle="1" w:styleId="MediumList11">
    <w:name w:val="Medium List 1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D824C" w:themeColor="accent1"/>
        <w:bottom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556" w:themeColor="accent2"/>
        <w:bottom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11F35" w:themeColor="accent3"/>
        <w:bottom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56628" w:themeColor="accent4"/>
        <w:bottom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bottom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6A88" w:themeColor="accent6"/>
        <w:bottom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customStyle="1" w:styleId="MediumList21">
    <w:name w:val="Medium List 2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Ind w:w="0" w:type="dxa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customStyle="1" w:styleId="PlainTable1">
    <w:name w:val="Plain Table 1"/>
    <w:basedOn w:val="TableNormal"/>
    <w:uiPriority w:val="41"/>
    <w:rsid w:val="002647D3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2647D3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2647D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2647D3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job-value">
    <w:name w:val="job-value"/>
    <w:basedOn w:val="DefaultParagraphFont"/>
    <w:rsid w:val="000163AC"/>
  </w:style>
  <w:style w:type="character" w:customStyle="1" w:styleId="UnresolvedMention">
    <w:name w:val="Unresolved Mention"/>
    <w:basedOn w:val="DefaultParagraphFont"/>
    <w:uiPriority w:val="99"/>
    <w:semiHidden/>
    <w:unhideWhenUsed/>
    <w:rsid w:val="006F497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B496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65693">
          <w:marLeft w:val="0"/>
          <w:marRight w:val="0"/>
          <w:marTop w:val="72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3908">
          <w:marLeft w:val="0"/>
          <w:marRight w:val="0"/>
          <w:marTop w:val="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2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1459">
          <w:marLeft w:val="0"/>
          <w:marRight w:val="0"/>
          <w:marTop w:val="72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60739">
          <w:marLeft w:val="0"/>
          <w:marRight w:val="0"/>
          <w:marTop w:val="72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56641">
          <w:marLeft w:val="0"/>
          <w:marRight w:val="0"/>
          <w:marTop w:val="72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073">
          <w:marLeft w:val="0"/>
          <w:marRight w:val="0"/>
          <w:marTop w:val="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0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6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3813">
          <w:marLeft w:val="0"/>
          <w:marRight w:val="0"/>
          <w:marTop w:val="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0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smouth.getcreativemarketing.com/" TargetMode="External"/><Relationship Id="rId13" Type="http://schemas.openxmlformats.org/officeDocument/2006/relationships/hyperlink" Target="https://www.woodeliveryarea.com/tutorials/" TargetMode="External"/><Relationship Id="rId18" Type="http://schemas.openxmlformats.org/officeDocument/2006/relationships/hyperlink" Target="https://www.wpmapspro.com/tutorials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awesomescreenshot.com/video/5627039?key=540e372ea77fd429654616bce51ab8e9" TargetMode="External"/><Relationship Id="rId12" Type="http://schemas.openxmlformats.org/officeDocument/2006/relationships/hyperlink" Target="https://wppostspro.flippercode.com/tutorials/" TargetMode="External"/><Relationship Id="rId17" Type="http://schemas.openxmlformats.org/officeDocument/2006/relationships/hyperlink" Target="https://www.wpleaflet.com/tutorial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ooecards.flippercode.com/tutorials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pdisplayfiles.com/tutorial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wpageverify.com/tutorials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flippercode.com/we-are-hiring/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wpdisplayfiles.com/change-log/" TargetMode="External"/><Relationship Id="rId14" Type="http://schemas.openxmlformats.org/officeDocument/2006/relationships/hyperlink" Target="https://storelocator.flippercode.com/tutorials/" TargetMode="External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man\AppData\Roaming\Microsoft\Templates\Chronological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DAAAC4B552E4F95B466DC0115D06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2A88A-FA24-4428-9FF7-54C856697BF1}"/>
      </w:docPartPr>
      <w:docPartBody>
        <w:p w:rsidR="003240EF" w:rsidRDefault="00B83E8E">
          <w:pPr>
            <w:pStyle w:val="9DAAAC4B552E4F95B466DC0115D06012"/>
          </w:pPr>
          <w:r w:rsidRPr="00CF1A49">
            <w:t>Phone</w:t>
          </w:r>
        </w:p>
      </w:docPartBody>
    </w:docPart>
    <w:docPart>
      <w:docPartPr>
        <w:name w:val="F57BC49A13754D4185538A5DC06E5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6F6D35-1E6D-45C3-B54F-49F2B0EE35DF}"/>
      </w:docPartPr>
      <w:docPartBody>
        <w:p w:rsidR="003240EF" w:rsidRDefault="00B83E8E">
          <w:pPr>
            <w:pStyle w:val="F57BC49A13754D4185538A5DC06E5F16"/>
          </w:pPr>
          <w:r w:rsidRPr="00CF1A49">
            <w:t>Email</w:t>
          </w:r>
        </w:p>
      </w:docPartBody>
    </w:docPart>
    <w:docPart>
      <w:docPartPr>
        <w:name w:val="EB9BC510AA0641CAA5C91CE6C96A3F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CDA75-8E97-4183-B44B-2495081D1A7C}"/>
      </w:docPartPr>
      <w:docPartBody>
        <w:p w:rsidR="003240EF" w:rsidRDefault="00B83E8E">
          <w:pPr>
            <w:pStyle w:val="EB9BC510AA0641CAA5C91CE6C96A3FF6"/>
          </w:pPr>
          <w:r w:rsidRPr="00CF1A49">
            <w:t>Experience</w:t>
          </w:r>
        </w:p>
      </w:docPartBody>
    </w:docPart>
    <w:docPart>
      <w:docPartPr>
        <w:name w:val="746737F33C0D482187D7B02E808E2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78EB7-0FC7-4288-96B6-16EBF428FF20}"/>
      </w:docPartPr>
      <w:docPartBody>
        <w:p w:rsidR="003240EF" w:rsidRDefault="00B83E8E">
          <w:pPr>
            <w:pStyle w:val="746737F33C0D482187D7B02E808E2DB7"/>
          </w:pPr>
          <w:r w:rsidRPr="00CF1A49">
            <w:t>Education</w:t>
          </w:r>
        </w:p>
      </w:docPartBody>
    </w:docPart>
    <w:docPart>
      <w:docPartPr>
        <w:name w:val="920AB0A877314032A536C1C41F0D9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113DF-B41D-4C42-A206-BD29F94980B3}"/>
      </w:docPartPr>
      <w:docPartBody>
        <w:p w:rsidR="003240EF" w:rsidRDefault="00B83E8E">
          <w:pPr>
            <w:pStyle w:val="920AB0A877314032A536C1C41F0D92BD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Arial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B83E8E"/>
    <w:rsid w:val="000C6369"/>
    <w:rsid w:val="001236B3"/>
    <w:rsid w:val="00254D57"/>
    <w:rsid w:val="003240EF"/>
    <w:rsid w:val="003F5BD8"/>
    <w:rsid w:val="0042644B"/>
    <w:rsid w:val="00443432"/>
    <w:rsid w:val="004642C7"/>
    <w:rsid w:val="00464F05"/>
    <w:rsid w:val="004D5395"/>
    <w:rsid w:val="00540AC7"/>
    <w:rsid w:val="0056704B"/>
    <w:rsid w:val="00590261"/>
    <w:rsid w:val="00683AAA"/>
    <w:rsid w:val="00933B8A"/>
    <w:rsid w:val="00A14F55"/>
    <w:rsid w:val="00A4236A"/>
    <w:rsid w:val="00A80907"/>
    <w:rsid w:val="00B017C3"/>
    <w:rsid w:val="00B13780"/>
    <w:rsid w:val="00B46B21"/>
    <w:rsid w:val="00B83E8E"/>
    <w:rsid w:val="00D652E7"/>
    <w:rsid w:val="00DC1A83"/>
    <w:rsid w:val="00E7157E"/>
    <w:rsid w:val="00E729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" w:unhideWhenUsed="0" w:qFormat="1"/>
    <w:lsdException w:name="Subtle Reference" w:semiHidden="0" w:uiPriority="10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9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157EF5AE33C4A96A2A6AFF9CBAEA5C1">
    <w:name w:val="E157EF5AE33C4A96A2A6AFF9CBAEA5C1"/>
    <w:rsid w:val="00A80907"/>
  </w:style>
  <w:style w:type="character" w:styleId="IntenseEmphasis">
    <w:name w:val="Intense Emphasis"/>
    <w:basedOn w:val="DefaultParagraphFont"/>
    <w:uiPriority w:val="2"/>
    <w:rsid w:val="00A80907"/>
    <w:rPr>
      <w:b/>
      <w:iCs/>
      <w:color w:val="262626" w:themeColor="text1" w:themeTint="D9"/>
    </w:rPr>
  </w:style>
  <w:style w:type="paragraph" w:customStyle="1" w:styleId="B3CEDC2E20924B3182EE8018211CFE50">
    <w:name w:val="B3CEDC2E20924B3182EE8018211CFE50"/>
    <w:rsid w:val="00A80907"/>
  </w:style>
  <w:style w:type="paragraph" w:customStyle="1" w:styleId="D3B664713B274315A9221448E6065D15">
    <w:name w:val="D3B664713B274315A9221448E6065D15"/>
    <w:rsid w:val="00A80907"/>
  </w:style>
  <w:style w:type="paragraph" w:customStyle="1" w:styleId="AF0BCA6D7A81450FA47200E8EE429583">
    <w:name w:val="AF0BCA6D7A81450FA47200E8EE429583"/>
    <w:rsid w:val="00A80907"/>
  </w:style>
  <w:style w:type="paragraph" w:customStyle="1" w:styleId="9DAAAC4B552E4F95B466DC0115D06012">
    <w:name w:val="9DAAAC4B552E4F95B466DC0115D06012"/>
    <w:rsid w:val="00A80907"/>
  </w:style>
  <w:style w:type="paragraph" w:customStyle="1" w:styleId="F57BC49A13754D4185538A5DC06E5F16">
    <w:name w:val="F57BC49A13754D4185538A5DC06E5F16"/>
    <w:rsid w:val="00A80907"/>
  </w:style>
  <w:style w:type="paragraph" w:customStyle="1" w:styleId="73D1E53772A8473A9C011DAFF9D08598">
    <w:name w:val="73D1E53772A8473A9C011DAFF9D08598"/>
    <w:rsid w:val="00A80907"/>
  </w:style>
  <w:style w:type="paragraph" w:customStyle="1" w:styleId="4BFBAA313B2C4F6EA7DEEF3B9EC78818">
    <w:name w:val="4BFBAA313B2C4F6EA7DEEF3B9EC78818"/>
    <w:rsid w:val="00A80907"/>
  </w:style>
  <w:style w:type="paragraph" w:customStyle="1" w:styleId="8A84D90486FB4DAB9B804926656C88C7">
    <w:name w:val="8A84D90486FB4DAB9B804926656C88C7"/>
    <w:rsid w:val="00A80907"/>
  </w:style>
  <w:style w:type="paragraph" w:customStyle="1" w:styleId="7D85C59E1BC847018AB8AC39F72A91B8">
    <w:name w:val="7D85C59E1BC847018AB8AC39F72A91B8"/>
    <w:rsid w:val="00A80907"/>
  </w:style>
  <w:style w:type="paragraph" w:customStyle="1" w:styleId="66844E51BA474D50A58379EACEF5CD26">
    <w:name w:val="66844E51BA474D50A58379EACEF5CD26"/>
    <w:rsid w:val="00A80907"/>
  </w:style>
  <w:style w:type="paragraph" w:customStyle="1" w:styleId="EB9BC510AA0641CAA5C91CE6C96A3FF6">
    <w:name w:val="EB9BC510AA0641CAA5C91CE6C96A3FF6"/>
    <w:rsid w:val="00A80907"/>
  </w:style>
  <w:style w:type="paragraph" w:customStyle="1" w:styleId="1A7CDFB4A4544018A3236991B7E5B69B">
    <w:name w:val="1A7CDFB4A4544018A3236991B7E5B69B"/>
    <w:rsid w:val="00A80907"/>
  </w:style>
  <w:style w:type="paragraph" w:customStyle="1" w:styleId="4FEC88354B5D4DB2938B37806A749AA1">
    <w:name w:val="4FEC88354B5D4DB2938B37806A749AA1"/>
    <w:rsid w:val="00A80907"/>
  </w:style>
  <w:style w:type="paragraph" w:customStyle="1" w:styleId="5C37E94934BF4203BEC09D1DB3FD02DC">
    <w:name w:val="5C37E94934BF4203BEC09D1DB3FD02DC"/>
    <w:rsid w:val="00A80907"/>
  </w:style>
  <w:style w:type="character" w:styleId="SubtleReference">
    <w:name w:val="Subtle Reference"/>
    <w:basedOn w:val="DefaultParagraphFont"/>
    <w:uiPriority w:val="10"/>
    <w:qFormat/>
    <w:rsid w:val="00A80907"/>
    <w:rPr>
      <w:b/>
      <w:caps w:val="0"/>
      <w:smallCaps/>
      <w:color w:val="595959" w:themeColor="text1" w:themeTint="A6"/>
    </w:rPr>
  </w:style>
  <w:style w:type="paragraph" w:customStyle="1" w:styleId="78F79609A0274664846B35C1E0D3F397">
    <w:name w:val="78F79609A0274664846B35C1E0D3F397"/>
    <w:rsid w:val="00A80907"/>
  </w:style>
  <w:style w:type="paragraph" w:customStyle="1" w:styleId="E43CDF97D33D4111B250153DB9FDEBC4">
    <w:name w:val="E43CDF97D33D4111B250153DB9FDEBC4"/>
    <w:rsid w:val="00A80907"/>
  </w:style>
  <w:style w:type="paragraph" w:customStyle="1" w:styleId="847DDFB81B414B999F3E7E798ABDF64F">
    <w:name w:val="847DDFB81B414B999F3E7E798ABDF64F"/>
    <w:rsid w:val="00A80907"/>
  </w:style>
  <w:style w:type="paragraph" w:customStyle="1" w:styleId="5C60FE62A0C24935AB0D54AEAD2494E4">
    <w:name w:val="5C60FE62A0C24935AB0D54AEAD2494E4"/>
    <w:rsid w:val="00A80907"/>
  </w:style>
  <w:style w:type="paragraph" w:customStyle="1" w:styleId="236C77DCE29A4DD2B0346A123BAC26C0">
    <w:name w:val="236C77DCE29A4DD2B0346A123BAC26C0"/>
    <w:rsid w:val="00A80907"/>
  </w:style>
  <w:style w:type="paragraph" w:customStyle="1" w:styleId="F6FD3C0B282D49EDACE570CCFCD923C8">
    <w:name w:val="F6FD3C0B282D49EDACE570CCFCD923C8"/>
    <w:rsid w:val="00A80907"/>
  </w:style>
  <w:style w:type="paragraph" w:customStyle="1" w:styleId="7E6E750DECC84978878E80619084129D">
    <w:name w:val="7E6E750DECC84978878E80619084129D"/>
    <w:rsid w:val="00A80907"/>
  </w:style>
  <w:style w:type="paragraph" w:customStyle="1" w:styleId="746737F33C0D482187D7B02E808E2DB7">
    <w:name w:val="746737F33C0D482187D7B02E808E2DB7"/>
    <w:rsid w:val="00A80907"/>
  </w:style>
  <w:style w:type="paragraph" w:customStyle="1" w:styleId="E3B5CC1E210D4CB1B70909A1116C6E4E">
    <w:name w:val="E3B5CC1E210D4CB1B70909A1116C6E4E"/>
    <w:rsid w:val="00A80907"/>
  </w:style>
  <w:style w:type="paragraph" w:customStyle="1" w:styleId="26D88840D14C4ECAB5FDB919A2E10CD0">
    <w:name w:val="26D88840D14C4ECAB5FDB919A2E10CD0"/>
    <w:rsid w:val="00A80907"/>
  </w:style>
  <w:style w:type="paragraph" w:customStyle="1" w:styleId="980D6CDCE3234D4298495F899F51742E">
    <w:name w:val="980D6CDCE3234D4298495F899F51742E"/>
    <w:rsid w:val="00A80907"/>
  </w:style>
  <w:style w:type="paragraph" w:customStyle="1" w:styleId="C5629D06FC3343288FDEDC406099FD78">
    <w:name w:val="C5629D06FC3343288FDEDC406099FD78"/>
    <w:rsid w:val="00A80907"/>
  </w:style>
  <w:style w:type="paragraph" w:customStyle="1" w:styleId="BF9B214D0B24466E90A49A01A1157681">
    <w:name w:val="BF9B214D0B24466E90A49A01A1157681"/>
    <w:rsid w:val="00A80907"/>
  </w:style>
  <w:style w:type="paragraph" w:customStyle="1" w:styleId="A85BABC1D993465CB1E136996E878366">
    <w:name w:val="A85BABC1D993465CB1E136996E878366"/>
    <w:rsid w:val="00A80907"/>
  </w:style>
  <w:style w:type="paragraph" w:customStyle="1" w:styleId="083CC953A32F42C4AD613A5E0E70A12D">
    <w:name w:val="083CC953A32F42C4AD613A5E0E70A12D"/>
    <w:rsid w:val="00A80907"/>
  </w:style>
  <w:style w:type="paragraph" w:customStyle="1" w:styleId="1EBCC69278DB40EC9B4F71C33711E754">
    <w:name w:val="1EBCC69278DB40EC9B4F71C33711E754"/>
    <w:rsid w:val="00A80907"/>
  </w:style>
  <w:style w:type="paragraph" w:customStyle="1" w:styleId="A2A99246F86F4BA68E11BEC634598F70">
    <w:name w:val="A2A99246F86F4BA68E11BEC634598F70"/>
    <w:rsid w:val="00A80907"/>
  </w:style>
  <w:style w:type="paragraph" w:customStyle="1" w:styleId="E2F08E582E9948098FDF381033DB14DC">
    <w:name w:val="E2F08E582E9948098FDF381033DB14DC"/>
    <w:rsid w:val="00A80907"/>
  </w:style>
  <w:style w:type="paragraph" w:customStyle="1" w:styleId="920AB0A877314032A536C1C41F0D92BD">
    <w:name w:val="920AB0A877314032A536C1C41F0D92BD"/>
    <w:rsid w:val="00A80907"/>
  </w:style>
  <w:style w:type="paragraph" w:customStyle="1" w:styleId="956858010CFA434EA6E86A26F6C9FCEE">
    <w:name w:val="956858010CFA434EA6E86A26F6C9FCEE"/>
    <w:rsid w:val="00A80907"/>
  </w:style>
  <w:style w:type="paragraph" w:customStyle="1" w:styleId="5F8197B9182C44B9ABC382797466C9EA">
    <w:name w:val="5F8197B9182C44B9ABC382797466C9EA"/>
    <w:rsid w:val="00A80907"/>
  </w:style>
  <w:style w:type="paragraph" w:customStyle="1" w:styleId="3C1B458D97344BF6AC658F85AF17509D">
    <w:name w:val="3C1B458D97344BF6AC658F85AF17509D"/>
    <w:rsid w:val="00A80907"/>
  </w:style>
  <w:style w:type="paragraph" w:customStyle="1" w:styleId="1216F8E09D4A4C11B0E9C1128998983C">
    <w:name w:val="1216F8E09D4A4C11B0E9C1128998983C"/>
    <w:rsid w:val="00A80907"/>
  </w:style>
  <w:style w:type="paragraph" w:customStyle="1" w:styleId="03B78670D82648FEB7C5E7189CA81B8A">
    <w:name w:val="03B78670D82648FEB7C5E7189CA81B8A"/>
    <w:rsid w:val="00A80907"/>
  </w:style>
  <w:style w:type="paragraph" w:customStyle="1" w:styleId="5D5F703DEAB2414A9A42CE17C4024F1F">
    <w:name w:val="5D5F703DEAB2414A9A42CE17C4024F1F"/>
    <w:rsid w:val="00A80907"/>
  </w:style>
  <w:style w:type="paragraph" w:customStyle="1" w:styleId="CDA28AD719E14BB18DAE3FCC335767E1">
    <w:name w:val="CDA28AD719E14BB18DAE3FCC335767E1"/>
    <w:rsid w:val="00A8090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 (Modern design)</Template>
  <TotalTime>79</TotalTime>
  <Pages>3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bisindia1</dc:creator>
  <cp:lastModifiedBy>LENOVO</cp:lastModifiedBy>
  <cp:revision>21</cp:revision>
  <cp:lastPrinted>2024-01-06T09:33:00Z</cp:lastPrinted>
  <dcterms:created xsi:type="dcterms:W3CDTF">2024-01-06T09:33:00Z</dcterms:created>
  <dcterms:modified xsi:type="dcterms:W3CDTF">2024-01-07T16:26:00Z</dcterms:modified>
</cp:coreProperties>
</file>